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15811" w:type="dxa"/>
        <w:tblInd w:w="-5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770"/>
        <w:gridCol w:w="3990"/>
        <w:gridCol w:w="8470"/>
        <w:gridCol w:w="2581"/>
      </w:tblGrid>
      <w:tr w:rsidR="00413044" w:rsidRPr="005E3E49" w:rsidTr="000867E8">
        <w:trPr>
          <w:trHeight w:val="843"/>
        </w:trPr>
        <w:tc>
          <w:tcPr>
            <w:tcW w:w="770" w:type="dxa"/>
          </w:tcPr>
          <w:p w:rsidR="00413044" w:rsidRPr="000867E8" w:rsidRDefault="00413044" w:rsidP="000867E8">
            <w:pPr>
              <w:jc w:val="center"/>
              <w:rPr>
                <w:rFonts w:ascii="Times New Roman" w:hAnsi="Times New Roman"/>
                <w:b/>
              </w:rPr>
            </w:pPr>
            <w:r w:rsidRPr="000867E8">
              <w:rPr>
                <w:rFonts w:ascii="Times New Roman" w:hAnsi="Times New Roman"/>
                <w:b/>
              </w:rPr>
              <w:t>ДА</w:t>
            </w:r>
          </w:p>
          <w:p w:rsidR="00413044" w:rsidRPr="000A6F65" w:rsidRDefault="00413044" w:rsidP="000867E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867E8">
              <w:rPr>
                <w:rFonts w:ascii="Times New Roman" w:hAnsi="Times New Roman"/>
                <w:b/>
              </w:rPr>
              <w:t>ТА</w:t>
            </w:r>
          </w:p>
        </w:tc>
        <w:tc>
          <w:tcPr>
            <w:tcW w:w="3990" w:type="dxa"/>
          </w:tcPr>
          <w:p w:rsidR="00413044" w:rsidRPr="000A6F65" w:rsidRDefault="00413044" w:rsidP="00C046C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Организованная образовательная деятельность</w:t>
            </w:r>
          </w:p>
        </w:tc>
        <w:tc>
          <w:tcPr>
            <w:tcW w:w="8470" w:type="dxa"/>
          </w:tcPr>
          <w:p w:rsidR="00413044" w:rsidRPr="000A6F65" w:rsidRDefault="00413044" w:rsidP="00C046C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Образовательная деятельность в режимных моментах</w:t>
            </w:r>
          </w:p>
          <w:p w:rsidR="00413044" w:rsidRPr="000A6F65" w:rsidRDefault="00413044" w:rsidP="00C046C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81" w:type="dxa"/>
          </w:tcPr>
          <w:p w:rsidR="00413044" w:rsidRPr="000A6F65" w:rsidRDefault="00413044" w:rsidP="00C046C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Самостоятельная деятельность детей</w:t>
            </w:r>
          </w:p>
        </w:tc>
      </w:tr>
      <w:tr w:rsidR="00413044" w:rsidRPr="005E3E49" w:rsidTr="000867E8">
        <w:trPr>
          <w:trHeight w:val="603"/>
        </w:trPr>
        <w:tc>
          <w:tcPr>
            <w:tcW w:w="770" w:type="dxa"/>
          </w:tcPr>
          <w:p w:rsidR="00413044" w:rsidRPr="000A6F65" w:rsidRDefault="00413044" w:rsidP="00C046C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1C1A60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1</w:t>
            </w:r>
          </w:p>
          <w:p w:rsidR="00413044" w:rsidRPr="000A6F65" w:rsidRDefault="00413044" w:rsidP="001C1A60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1C1A60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О</w:t>
            </w:r>
          </w:p>
          <w:p w:rsidR="00413044" w:rsidRPr="000A6F65" w:rsidRDefault="00413044" w:rsidP="001C1A60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К</w:t>
            </w:r>
          </w:p>
          <w:p w:rsidR="00413044" w:rsidRPr="000A6F65" w:rsidRDefault="00413044" w:rsidP="001C1A60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Т</w:t>
            </w:r>
          </w:p>
          <w:p w:rsidR="00413044" w:rsidRPr="000A6F65" w:rsidRDefault="00413044" w:rsidP="001C1A60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Я</w:t>
            </w:r>
          </w:p>
          <w:p w:rsidR="00413044" w:rsidRPr="000A6F65" w:rsidRDefault="00413044" w:rsidP="001C1A60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Б</w:t>
            </w:r>
          </w:p>
          <w:p w:rsidR="00413044" w:rsidRPr="000A6F65" w:rsidRDefault="00413044" w:rsidP="001C1A60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Р</w:t>
            </w:r>
          </w:p>
          <w:p w:rsidR="00413044" w:rsidRPr="000A6F65" w:rsidRDefault="00413044" w:rsidP="001C1A60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Я</w:t>
            </w:r>
          </w:p>
          <w:p w:rsidR="00413044" w:rsidRPr="000A6F65" w:rsidRDefault="00413044" w:rsidP="001C1A60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1C1A60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1C1A60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П</w:t>
            </w:r>
          </w:p>
          <w:p w:rsidR="00413044" w:rsidRPr="000A6F65" w:rsidRDefault="00413044" w:rsidP="001C1A60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О</w:t>
            </w:r>
          </w:p>
          <w:p w:rsidR="00413044" w:rsidRPr="000A6F65" w:rsidRDefault="00413044" w:rsidP="001C1A60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Н</w:t>
            </w:r>
          </w:p>
          <w:p w:rsidR="00413044" w:rsidRPr="000A6F65" w:rsidRDefault="00413044" w:rsidP="001C1A60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Е</w:t>
            </w:r>
          </w:p>
          <w:p w:rsidR="00413044" w:rsidRPr="000A6F65" w:rsidRDefault="00413044" w:rsidP="001C1A60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Д</w:t>
            </w:r>
          </w:p>
          <w:p w:rsidR="00413044" w:rsidRPr="000A6F65" w:rsidRDefault="00413044" w:rsidP="001C1A60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Е</w:t>
            </w:r>
          </w:p>
          <w:p w:rsidR="00413044" w:rsidRPr="000A6F65" w:rsidRDefault="00413044" w:rsidP="001C1A60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Л</w:t>
            </w:r>
          </w:p>
          <w:p w:rsidR="00413044" w:rsidRPr="000A6F65" w:rsidRDefault="00413044" w:rsidP="001C1A60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Ь</w:t>
            </w:r>
          </w:p>
          <w:p w:rsidR="00413044" w:rsidRPr="000A6F65" w:rsidRDefault="00413044" w:rsidP="001C1A60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Н</w:t>
            </w:r>
          </w:p>
          <w:p w:rsidR="00413044" w:rsidRPr="000A6F65" w:rsidRDefault="00413044" w:rsidP="001C1A60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И</w:t>
            </w:r>
          </w:p>
          <w:p w:rsidR="00413044" w:rsidRPr="000A6F65" w:rsidRDefault="00413044" w:rsidP="001C1A60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К</w:t>
            </w:r>
          </w:p>
          <w:p w:rsidR="00413044" w:rsidRPr="000A6F65" w:rsidRDefault="00413044" w:rsidP="001C1A60">
            <w:pPr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C046C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C046C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C046C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F503CD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F503CD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F503CD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F503CD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F503CD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2</w:t>
            </w:r>
          </w:p>
          <w:p w:rsidR="00413044" w:rsidRPr="000A6F65" w:rsidRDefault="00413044" w:rsidP="00F503CD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F503CD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О</w:t>
            </w:r>
          </w:p>
          <w:p w:rsidR="00413044" w:rsidRPr="000A6F65" w:rsidRDefault="00413044" w:rsidP="00F503CD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К</w:t>
            </w:r>
          </w:p>
          <w:p w:rsidR="00413044" w:rsidRPr="000A6F65" w:rsidRDefault="00413044" w:rsidP="00F503CD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Т</w:t>
            </w:r>
          </w:p>
          <w:p w:rsidR="00413044" w:rsidRPr="000A6F65" w:rsidRDefault="00413044" w:rsidP="00F503CD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Я</w:t>
            </w:r>
          </w:p>
          <w:p w:rsidR="00413044" w:rsidRPr="000A6F65" w:rsidRDefault="00413044" w:rsidP="00F503CD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Б</w:t>
            </w:r>
          </w:p>
          <w:p w:rsidR="00413044" w:rsidRPr="000A6F65" w:rsidRDefault="00413044" w:rsidP="00F503CD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Р</w:t>
            </w:r>
          </w:p>
          <w:p w:rsidR="00413044" w:rsidRPr="000A6F65" w:rsidRDefault="00413044" w:rsidP="00F503CD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Я</w:t>
            </w:r>
          </w:p>
          <w:p w:rsidR="00413044" w:rsidRPr="000A6F65" w:rsidRDefault="00413044" w:rsidP="00F503CD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F503CD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В</w:t>
            </w:r>
          </w:p>
          <w:p w:rsidR="00413044" w:rsidRPr="000A6F65" w:rsidRDefault="00413044" w:rsidP="00F503CD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Т</w:t>
            </w:r>
          </w:p>
          <w:p w:rsidR="00413044" w:rsidRPr="000A6F65" w:rsidRDefault="00413044" w:rsidP="00F503CD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О</w:t>
            </w:r>
          </w:p>
          <w:p w:rsidR="00413044" w:rsidRPr="000A6F65" w:rsidRDefault="00413044" w:rsidP="00F503CD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Р</w:t>
            </w:r>
          </w:p>
          <w:p w:rsidR="00413044" w:rsidRPr="000A6F65" w:rsidRDefault="00413044" w:rsidP="00F503CD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Н</w:t>
            </w:r>
          </w:p>
          <w:p w:rsidR="00413044" w:rsidRPr="000A6F65" w:rsidRDefault="00413044" w:rsidP="00F503CD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И</w:t>
            </w:r>
          </w:p>
          <w:p w:rsidR="00413044" w:rsidRPr="000A6F65" w:rsidRDefault="00413044" w:rsidP="00F503CD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К</w:t>
            </w:r>
          </w:p>
          <w:p w:rsidR="00413044" w:rsidRPr="000A6F65" w:rsidRDefault="00413044" w:rsidP="001C1A60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1C1A60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1C1A60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1C1A60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1C1A60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1C1A60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1C1A60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1C1A60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1C1A60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1C1A60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Default="00413044" w:rsidP="00B339BC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Default="00413044" w:rsidP="00B339BC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Default="00413044" w:rsidP="00B339BC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Default="00413044" w:rsidP="00B339BC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B339BC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3</w:t>
            </w:r>
          </w:p>
          <w:p w:rsidR="00413044" w:rsidRPr="000A6F65" w:rsidRDefault="00413044" w:rsidP="00B339BC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B339BC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О</w:t>
            </w:r>
          </w:p>
          <w:p w:rsidR="00413044" w:rsidRPr="000A6F65" w:rsidRDefault="00413044" w:rsidP="00B339BC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К</w:t>
            </w:r>
          </w:p>
          <w:p w:rsidR="00413044" w:rsidRPr="000A6F65" w:rsidRDefault="00413044" w:rsidP="00B339BC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Т</w:t>
            </w:r>
          </w:p>
          <w:p w:rsidR="00413044" w:rsidRPr="000A6F65" w:rsidRDefault="00413044" w:rsidP="00B339BC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Я</w:t>
            </w:r>
          </w:p>
          <w:p w:rsidR="00413044" w:rsidRPr="000A6F65" w:rsidRDefault="00413044" w:rsidP="00B339BC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Б</w:t>
            </w:r>
          </w:p>
          <w:p w:rsidR="00413044" w:rsidRPr="000A6F65" w:rsidRDefault="00413044" w:rsidP="00B339BC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Р</w:t>
            </w:r>
          </w:p>
          <w:p w:rsidR="00413044" w:rsidRPr="000A6F65" w:rsidRDefault="00413044" w:rsidP="00B339BC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Я</w:t>
            </w:r>
          </w:p>
          <w:p w:rsidR="00413044" w:rsidRPr="000A6F65" w:rsidRDefault="00413044" w:rsidP="00B339BC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B339BC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6B51A6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С</w:t>
            </w:r>
          </w:p>
          <w:p w:rsidR="00413044" w:rsidRPr="000A6F65" w:rsidRDefault="00413044" w:rsidP="006B51A6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Р</w:t>
            </w:r>
          </w:p>
          <w:p w:rsidR="00413044" w:rsidRPr="000A6F65" w:rsidRDefault="00413044" w:rsidP="006B51A6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Е</w:t>
            </w:r>
          </w:p>
          <w:p w:rsidR="00413044" w:rsidRPr="000A6F65" w:rsidRDefault="00413044" w:rsidP="006B51A6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Д</w:t>
            </w:r>
          </w:p>
          <w:p w:rsidR="00413044" w:rsidRPr="000A6F65" w:rsidRDefault="00413044" w:rsidP="006B51A6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А</w:t>
            </w:r>
          </w:p>
          <w:p w:rsidR="00413044" w:rsidRPr="000A6F65" w:rsidRDefault="00413044" w:rsidP="001C1A60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1C1A60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1C1A60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1C1A60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1C1A60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1C1A60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6B51A6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1C1A60">
            <w:pPr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32696D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32696D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32696D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391CDF" w:rsidRDefault="00413044" w:rsidP="0032696D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391CDF" w:rsidRDefault="00413044" w:rsidP="0032696D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391CDF" w:rsidRDefault="00413044" w:rsidP="0032696D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391CDF" w:rsidRDefault="00413044" w:rsidP="0032696D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391CDF" w:rsidRDefault="00413044" w:rsidP="0032696D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32696D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4</w:t>
            </w:r>
          </w:p>
          <w:p w:rsidR="00413044" w:rsidRPr="000A6F65" w:rsidRDefault="00413044" w:rsidP="0032696D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32696D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О</w:t>
            </w:r>
          </w:p>
          <w:p w:rsidR="00413044" w:rsidRPr="000A6F65" w:rsidRDefault="00413044" w:rsidP="0032696D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К</w:t>
            </w:r>
          </w:p>
          <w:p w:rsidR="00413044" w:rsidRPr="000A6F65" w:rsidRDefault="00413044" w:rsidP="0032696D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Т</w:t>
            </w:r>
          </w:p>
          <w:p w:rsidR="00413044" w:rsidRPr="000A6F65" w:rsidRDefault="00413044" w:rsidP="0032696D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Я</w:t>
            </w:r>
          </w:p>
          <w:p w:rsidR="00413044" w:rsidRPr="000A6F65" w:rsidRDefault="00413044" w:rsidP="0032696D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Б</w:t>
            </w:r>
          </w:p>
          <w:p w:rsidR="00413044" w:rsidRPr="000A6F65" w:rsidRDefault="00413044" w:rsidP="0032696D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Р</w:t>
            </w:r>
          </w:p>
          <w:p w:rsidR="00413044" w:rsidRPr="000A6F65" w:rsidRDefault="00413044" w:rsidP="0032696D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Я</w:t>
            </w:r>
          </w:p>
          <w:p w:rsidR="00413044" w:rsidRPr="000A6F65" w:rsidRDefault="00413044" w:rsidP="0032696D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32696D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32696D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Ч</w:t>
            </w:r>
          </w:p>
          <w:p w:rsidR="00413044" w:rsidRPr="000A6F65" w:rsidRDefault="00413044" w:rsidP="0032696D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Е</w:t>
            </w:r>
          </w:p>
          <w:p w:rsidR="00413044" w:rsidRPr="000A6F65" w:rsidRDefault="00413044" w:rsidP="0032696D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Т</w:t>
            </w:r>
          </w:p>
          <w:p w:rsidR="00413044" w:rsidRPr="000A6F65" w:rsidRDefault="00413044" w:rsidP="0032696D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В</w:t>
            </w:r>
          </w:p>
          <w:p w:rsidR="00413044" w:rsidRPr="000A6F65" w:rsidRDefault="00413044" w:rsidP="0032696D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Е</w:t>
            </w:r>
          </w:p>
          <w:p w:rsidR="00413044" w:rsidRPr="000A6F65" w:rsidRDefault="00413044" w:rsidP="0032696D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Р</w:t>
            </w:r>
          </w:p>
          <w:p w:rsidR="00413044" w:rsidRPr="000A6F65" w:rsidRDefault="00413044" w:rsidP="0032696D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Г</w:t>
            </w:r>
          </w:p>
          <w:p w:rsidR="00413044" w:rsidRPr="000A6F65" w:rsidRDefault="00413044" w:rsidP="00C046C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C046C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C046C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C046C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C046C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C046C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C046C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C046C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Default="00413044" w:rsidP="00783470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Default="00413044" w:rsidP="00783470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Default="00413044" w:rsidP="00783470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Default="00413044" w:rsidP="00783470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Default="00413044" w:rsidP="00783470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783470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5</w:t>
            </w:r>
          </w:p>
          <w:p w:rsidR="00413044" w:rsidRPr="000A6F65" w:rsidRDefault="00413044" w:rsidP="00783470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783470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О</w:t>
            </w:r>
          </w:p>
          <w:p w:rsidR="00413044" w:rsidRPr="000A6F65" w:rsidRDefault="00413044" w:rsidP="00783470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К</w:t>
            </w:r>
          </w:p>
          <w:p w:rsidR="00413044" w:rsidRPr="000A6F65" w:rsidRDefault="00413044" w:rsidP="00783470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Т</w:t>
            </w:r>
          </w:p>
          <w:p w:rsidR="00413044" w:rsidRPr="000A6F65" w:rsidRDefault="00413044" w:rsidP="00783470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Я</w:t>
            </w:r>
          </w:p>
          <w:p w:rsidR="00413044" w:rsidRPr="000A6F65" w:rsidRDefault="00413044" w:rsidP="00783470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Б</w:t>
            </w:r>
          </w:p>
          <w:p w:rsidR="00413044" w:rsidRPr="000A6F65" w:rsidRDefault="00413044" w:rsidP="00783470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Р</w:t>
            </w:r>
          </w:p>
          <w:p w:rsidR="00413044" w:rsidRPr="000A6F65" w:rsidRDefault="00413044" w:rsidP="00783470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Я</w:t>
            </w:r>
          </w:p>
          <w:p w:rsidR="00413044" w:rsidRPr="000A6F65" w:rsidRDefault="00413044" w:rsidP="00783470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783470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783470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П</w:t>
            </w:r>
          </w:p>
          <w:p w:rsidR="00413044" w:rsidRPr="000A6F65" w:rsidRDefault="00413044" w:rsidP="00783470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Я</w:t>
            </w:r>
          </w:p>
          <w:p w:rsidR="00413044" w:rsidRPr="000A6F65" w:rsidRDefault="00413044" w:rsidP="00783470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Т</w:t>
            </w:r>
          </w:p>
          <w:p w:rsidR="00413044" w:rsidRPr="000A6F65" w:rsidRDefault="00413044" w:rsidP="00783470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Н</w:t>
            </w:r>
          </w:p>
          <w:p w:rsidR="00413044" w:rsidRPr="000A6F65" w:rsidRDefault="00413044" w:rsidP="00783470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И</w:t>
            </w:r>
          </w:p>
          <w:p w:rsidR="00413044" w:rsidRPr="000A6F65" w:rsidRDefault="00413044" w:rsidP="00783470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Ц</w:t>
            </w:r>
          </w:p>
          <w:p w:rsidR="00413044" w:rsidRPr="000A6F65" w:rsidRDefault="00413044" w:rsidP="00783470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А</w:t>
            </w:r>
          </w:p>
          <w:p w:rsidR="00413044" w:rsidRPr="000A6F65" w:rsidRDefault="00413044" w:rsidP="00C046C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C046C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C046C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C046C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C046C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C046C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Default="00413044" w:rsidP="00FA1875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Default="00413044" w:rsidP="00FA1875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Default="00413044" w:rsidP="00FA1875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Default="00413044" w:rsidP="00FA1875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Default="00413044" w:rsidP="00FA1875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FA1875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8</w:t>
            </w:r>
          </w:p>
          <w:p w:rsidR="00413044" w:rsidRPr="000A6F65" w:rsidRDefault="00413044" w:rsidP="00FA1875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FA1875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О</w:t>
            </w:r>
          </w:p>
          <w:p w:rsidR="00413044" w:rsidRPr="000A6F65" w:rsidRDefault="00413044" w:rsidP="00FA1875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К</w:t>
            </w:r>
          </w:p>
          <w:p w:rsidR="00413044" w:rsidRPr="000A6F65" w:rsidRDefault="00413044" w:rsidP="00FA1875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Т</w:t>
            </w:r>
          </w:p>
          <w:p w:rsidR="00413044" w:rsidRPr="000A6F65" w:rsidRDefault="00413044" w:rsidP="00FA1875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Я</w:t>
            </w:r>
          </w:p>
          <w:p w:rsidR="00413044" w:rsidRPr="000A6F65" w:rsidRDefault="00413044" w:rsidP="00FA1875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Б</w:t>
            </w:r>
          </w:p>
          <w:p w:rsidR="00413044" w:rsidRPr="000A6F65" w:rsidRDefault="00413044" w:rsidP="00FA1875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Р</w:t>
            </w:r>
          </w:p>
          <w:p w:rsidR="00413044" w:rsidRPr="000A6F65" w:rsidRDefault="00413044" w:rsidP="00FA1875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Я</w:t>
            </w:r>
          </w:p>
          <w:p w:rsidR="00413044" w:rsidRPr="000A6F65" w:rsidRDefault="00413044" w:rsidP="00FA1875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FA1875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FA1875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П</w:t>
            </w:r>
          </w:p>
          <w:p w:rsidR="00413044" w:rsidRPr="000A6F65" w:rsidRDefault="00413044" w:rsidP="00FA1875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О</w:t>
            </w:r>
          </w:p>
          <w:p w:rsidR="00413044" w:rsidRPr="000A6F65" w:rsidRDefault="00413044" w:rsidP="00FA1875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Н</w:t>
            </w:r>
          </w:p>
          <w:p w:rsidR="00413044" w:rsidRPr="000A6F65" w:rsidRDefault="00413044" w:rsidP="00FA1875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Е</w:t>
            </w:r>
          </w:p>
          <w:p w:rsidR="00413044" w:rsidRPr="000A6F65" w:rsidRDefault="00413044" w:rsidP="00FA1875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Д</w:t>
            </w:r>
          </w:p>
          <w:p w:rsidR="00413044" w:rsidRPr="000A6F65" w:rsidRDefault="00413044" w:rsidP="00FA1875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Е</w:t>
            </w:r>
          </w:p>
          <w:p w:rsidR="00413044" w:rsidRPr="000A6F65" w:rsidRDefault="00413044" w:rsidP="00FA1875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Л</w:t>
            </w:r>
          </w:p>
          <w:p w:rsidR="00413044" w:rsidRPr="000A6F65" w:rsidRDefault="00413044" w:rsidP="00FA1875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Ь</w:t>
            </w:r>
          </w:p>
          <w:p w:rsidR="00413044" w:rsidRPr="000A6F65" w:rsidRDefault="00413044" w:rsidP="00FA1875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Н</w:t>
            </w:r>
          </w:p>
          <w:p w:rsidR="00413044" w:rsidRPr="000A6F65" w:rsidRDefault="00413044" w:rsidP="00FA1875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И</w:t>
            </w:r>
          </w:p>
          <w:p w:rsidR="00413044" w:rsidRPr="000A6F65" w:rsidRDefault="00413044" w:rsidP="00FA1875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К</w:t>
            </w:r>
          </w:p>
          <w:p w:rsidR="00413044" w:rsidRPr="000A6F65" w:rsidRDefault="00413044" w:rsidP="00C046C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C046C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C046C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C046C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C046C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Default="00413044" w:rsidP="00FA1875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Default="00413044" w:rsidP="00FA1875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Default="00413044" w:rsidP="00FA1875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Default="00413044" w:rsidP="00FA1875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Default="00413044" w:rsidP="00FA1875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FA1875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9</w:t>
            </w:r>
          </w:p>
          <w:p w:rsidR="00413044" w:rsidRPr="000A6F65" w:rsidRDefault="00413044" w:rsidP="00FA1875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FA1875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О</w:t>
            </w:r>
          </w:p>
          <w:p w:rsidR="00413044" w:rsidRPr="000A6F65" w:rsidRDefault="00413044" w:rsidP="00FA1875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К</w:t>
            </w:r>
          </w:p>
          <w:p w:rsidR="00413044" w:rsidRPr="000A6F65" w:rsidRDefault="00413044" w:rsidP="00FA1875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Т</w:t>
            </w:r>
          </w:p>
          <w:p w:rsidR="00413044" w:rsidRPr="000A6F65" w:rsidRDefault="00413044" w:rsidP="00FA1875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Я</w:t>
            </w:r>
          </w:p>
          <w:p w:rsidR="00413044" w:rsidRPr="000A6F65" w:rsidRDefault="00413044" w:rsidP="00FA1875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Б</w:t>
            </w:r>
          </w:p>
          <w:p w:rsidR="00413044" w:rsidRPr="000A6F65" w:rsidRDefault="00413044" w:rsidP="00FA1875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Р</w:t>
            </w:r>
          </w:p>
          <w:p w:rsidR="00413044" w:rsidRPr="000A6F65" w:rsidRDefault="00413044" w:rsidP="00FA1875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Я</w:t>
            </w:r>
          </w:p>
          <w:p w:rsidR="00413044" w:rsidRPr="000A6F65" w:rsidRDefault="00413044" w:rsidP="00FA1875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FA1875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FA1875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В</w:t>
            </w:r>
          </w:p>
          <w:p w:rsidR="00413044" w:rsidRPr="000A6F65" w:rsidRDefault="00413044" w:rsidP="00FA1875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Т</w:t>
            </w:r>
          </w:p>
          <w:p w:rsidR="00413044" w:rsidRPr="000A6F65" w:rsidRDefault="00413044" w:rsidP="00FA1875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О</w:t>
            </w:r>
          </w:p>
          <w:p w:rsidR="00413044" w:rsidRPr="000A6F65" w:rsidRDefault="00413044" w:rsidP="00FA1875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Р</w:t>
            </w:r>
          </w:p>
          <w:p w:rsidR="00413044" w:rsidRPr="000A6F65" w:rsidRDefault="00413044" w:rsidP="00FA1875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Н</w:t>
            </w:r>
          </w:p>
          <w:p w:rsidR="00413044" w:rsidRPr="000A6F65" w:rsidRDefault="00413044" w:rsidP="00FA1875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И</w:t>
            </w:r>
          </w:p>
          <w:p w:rsidR="00413044" w:rsidRPr="000A6F65" w:rsidRDefault="00413044" w:rsidP="00FA1875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К</w:t>
            </w:r>
          </w:p>
          <w:p w:rsidR="00413044" w:rsidRPr="000A6F65" w:rsidRDefault="00413044" w:rsidP="00C046C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C046C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C046C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C046C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C046C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C046C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C046C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C046C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Default="00413044" w:rsidP="00FA1875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Default="00413044" w:rsidP="00FA1875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Default="00413044" w:rsidP="00FA1875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FA1875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10</w:t>
            </w:r>
          </w:p>
          <w:p w:rsidR="00413044" w:rsidRPr="000A6F65" w:rsidRDefault="00413044" w:rsidP="00FA1875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FA1875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О</w:t>
            </w:r>
          </w:p>
          <w:p w:rsidR="00413044" w:rsidRPr="000A6F65" w:rsidRDefault="00413044" w:rsidP="00FA1875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К</w:t>
            </w:r>
          </w:p>
          <w:p w:rsidR="00413044" w:rsidRPr="000A6F65" w:rsidRDefault="00413044" w:rsidP="00FA1875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Т</w:t>
            </w:r>
          </w:p>
          <w:p w:rsidR="00413044" w:rsidRPr="000A6F65" w:rsidRDefault="00413044" w:rsidP="00FA1875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Я</w:t>
            </w:r>
          </w:p>
          <w:p w:rsidR="00413044" w:rsidRPr="000A6F65" w:rsidRDefault="00413044" w:rsidP="00FA1875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Б</w:t>
            </w:r>
          </w:p>
          <w:p w:rsidR="00413044" w:rsidRPr="000A6F65" w:rsidRDefault="00413044" w:rsidP="00FA1875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Р</w:t>
            </w:r>
          </w:p>
          <w:p w:rsidR="00413044" w:rsidRPr="000A6F65" w:rsidRDefault="00413044" w:rsidP="00FA1875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Я</w:t>
            </w:r>
          </w:p>
          <w:p w:rsidR="00413044" w:rsidRPr="000A6F65" w:rsidRDefault="00413044" w:rsidP="00FA1875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FA1875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FA1875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С</w:t>
            </w:r>
          </w:p>
          <w:p w:rsidR="00413044" w:rsidRPr="000A6F65" w:rsidRDefault="00413044" w:rsidP="00FA1875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Р</w:t>
            </w:r>
          </w:p>
          <w:p w:rsidR="00413044" w:rsidRPr="000A6F65" w:rsidRDefault="00413044" w:rsidP="00FA1875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Е</w:t>
            </w:r>
          </w:p>
          <w:p w:rsidR="00413044" w:rsidRPr="000A6F65" w:rsidRDefault="00413044" w:rsidP="00FA1875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Д</w:t>
            </w:r>
          </w:p>
          <w:p w:rsidR="00413044" w:rsidRPr="000A6F65" w:rsidRDefault="00413044" w:rsidP="00FA1875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А</w:t>
            </w:r>
          </w:p>
          <w:p w:rsidR="00413044" w:rsidRPr="000A6F65" w:rsidRDefault="00413044" w:rsidP="00FA1875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FA1875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FA1875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FA1875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FA1875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FA1875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FA1875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FA1875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FA1875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FA1875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FA1875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FA1875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FA1875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FA1875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Default="00413044" w:rsidP="00FA1875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Default="00413044" w:rsidP="00FA1875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Default="00413044" w:rsidP="00FA1875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Default="00413044" w:rsidP="00FA1875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FA1875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FA1875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11</w:t>
            </w:r>
          </w:p>
          <w:p w:rsidR="00413044" w:rsidRPr="000A6F65" w:rsidRDefault="00413044" w:rsidP="00FA1875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FA1875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О</w:t>
            </w:r>
          </w:p>
          <w:p w:rsidR="00413044" w:rsidRPr="000A6F65" w:rsidRDefault="00413044" w:rsidP="00FA1875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К</w:t>
            </w:r>
          </w:p>
          <w:p w:rsidR="00413044" w:rsidRPr="000A6F65" w:rsidRDefault="00413044" w:rsidP="00FA1875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Т</w:t>
            </w:r>
          </w:p>
          <w:p w:rsidR="00413044" w:rsidRPr="000A6F65" w:rsidRDefault="00413044" w:rsidP="00FA1875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Я</w:t>
            </w:r>
          </w:p>
          <w:p w:rsidR="00413044" w:rsidRPr="000A6F65" w:rsidRDefault="00413044" w:rsidP="00FA1875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Б</w:t>
            </w:r>
          </w:p>
          <w:p w:rsidR="00413044" w:rsidRPr="000A6F65" w:rsidRDefault="00413044" w:rsidP="00FA1875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Р</w:t>
            </w:r>
          </w:p>
          <w:p w:rsidR="00413044" w:rsidRPr="000A6F65" w:rsidRDefault="00413044" w:rsidP="00FA1875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Я</w:t>
            </w:r>
          </w:p>
          <w:p w:rsidR="00413044" w:rsidRPr="000A6F65" w:rsidRDefault="00413044" w:rsidP="00FA1875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FA1875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Ч</w:t>
            </w:r>
          </w:p>
          <w:p w:rsidR="00413044" w:rsidRPr="000A6F65" w:rsidRDefault="00413044" w:rsidP="00FA1875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Е</w:t>
            </w:r>
          </w:p>
          <w:p w:rsidR="00413044" w:rsidRPr="000A6F65" w:rsidRDefault="00413044" w:rsidP="00FA1875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Т</w:t>
            </w:r>
          </w:p>
          <w:p w:rsidR="00413044" w:rsidRPr="000A6F65" w:rsidRDefault="00413044" w:rsidP="00FA1875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В</w:t>
            </w:r>
          </w:p>
          <w:p w:rsidR="00413044" w:rsidRPr="000A6F65" w:rsidRDefault="00413044" w:rsidP="00FA1875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Е</w:t>
            </w:r>
          </w:p>
          <w:p w:rsidR="00413044" w:rsidRPr="000A6F65" w:rsidRDefault="00413044" w:rsidP="00FA1875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Р</w:t>
            </w:r>
          </w:p>
          <w:p w:rsidR="00413044" w:rsidRPr="000A6F65" w:rsidRDefault="00413044" w:rsidP="00FA1875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Г</w:t>
            </w:r>
          </w:p>
          <w:p w:rsidR="00413044" w:rsidRPr="000A6F65" w:rsidRDefault="00413044" w:rsidP="00FA1875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FA1875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FA1875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FA1875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FA1875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FA1875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FA1875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FA1875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FA1875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FA1875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FA1875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FA1875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FA1875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FA1875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FA1875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Default="00413044" w:rsidP="00FA1875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Default="00413044" w:rsidP="00FA1875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Default="00413044" w:rsidP="00FA1875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FA1875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FA1875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12</w:t>
            </w:r>
          </w:p>
          <w:p w:rsidR="00413044" w:rsidRPr="000A6F65" w:rsidRDefault="00413044" w:rsidP="00FA1875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FA1875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О</w:t>
            </w:r>
          </w:p>
          <w:p w:rsidR="00413044" w:rsidRPr="000A6F65" w:rsidRDefault="00413044" w:rsidP="00FA1875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К</w:t>
            </w:r>
          </w:p>
          <w:p w:rsidR="00413044" w:rsidRPr="000A6F65" w:rsidRDefault="00413044" w:rsidP="00FA1875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Т</w:t>
            </w:r>
          </w:p>
          <w:p w:rsidR="00413044" w:rsidRPr="000A6F65" w:rsidRDefault="00413044" w:rsidP="00FA1875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Я</w:t>
            </w:r>
          </w:p>
          <w:p w:rsidR="00413044" w:rsidRPr="000A6F65" w:rsidRDefault="00413044" w:rsidP="00FA1875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Б</w:t>
            </w:r>
          </w:p>
          <w:p w:rsidR="00413044" w:rsidRPr="000A6F65" w:rsidRDefault="00413044" w:rsidP="00FA1875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Р</w:t>
            </w:r>
          </w:p>
          <w:p w:rsidR="00413044" w:rsidRPr="000A6F65" w:rsidRDefault="00413044" w:rsidP="00FA1875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Я</w:t>
            </w:r>
          </w:p>
          <w:p w:rsidR="00413044" w:rsidRPr="000A6F65" w:rsidRDefault="00413044" w:rsidP="00FA1875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FA1875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FA1875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П</w:t>
            </w:r>
          </w:p>
          <w:p w:rsidR="00413044" w:rsidRPr="000A6F65" w:rsidRDefault="00413044" w:rsidP="00FA1875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Я</w:t>
            </w:r>
          </w:p>
          <w:p w:rsidR="00413044" w:rsidRPr="000A6F65" w:rsidRDefault="00413044" w:rsidP="00FA1875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Т</w:t>
            </w:r>
          </w:p>
          <w:p w:rsidR="00413044" w:rsidRPr="000A6F65" w:rsidRDefault="00413044" w:rsidP="00FA1875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Н</w:t>
            </w:r>
          </w:p>
          <w:p w:rsidR="00413044" w:rsidRPr="000A6F65" w:rsidRDefault="00413044" w:rsidP="00FA1875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И</w:t>
            </w:r>
          </w:p>
          <w:p w:rsidR="00413044" w:rsidRPr="000A6F65" w:rsidRDefault="00413044" w:rsidP="00FA1875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Ц</w:t>
            </w:r>
          </w:p>
          <w:p w:rsidR="00413044" w:rsidRPr="000A6F65" w:rsidRDefault="00413044" w:rsidP="00FA1875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А</w:t>
            </w:r>
          </w:p>
          <w:p w:rsidR="00413044" w:rsidRPr="000A6F65" w:rsidRDefault="00413044" w:rsidP="00FA1875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FA1875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FA1875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FA1875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FA1875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FA1875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FA1875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FA1875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C046C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Default="00413044" w:rsidP="00523D39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Default="00413044" w:rsidP="00523D39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Default="00413044" w:rsidP="00523D39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Default="00413044" w:rsidP="00523D39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523D39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523D3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15</w:t>
            </w:r>
          </w:p>
          <w:p w:rsidR="00413044" w:rsidRPr="000A6F65" w:rsidRDefault="00413044" w:rsidP="00523D3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523D3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О</w:t>
            </w:r>
          </w:p>
          <w:p w:rsidR="00413044" w:rsidRPr="000A6F65" w:rsidRDefault="00413044" w:rsidP="00523D3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К</w:t>
            </w:r>
          </w:p>
          <w:p w:rsidR="00413044" w:rsidRPr="000A6F65" w:rsidRDefault="00413044" w:rsidP="00523D3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Т</w:t>
            </w:r>
          </w:p>
          <w:p w:rsidR="00413044" w:rsidRPr="000A6F65" w:rsidRDefault="00413044" w:rsidP="00523D3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Я</w:t>
            </w:r>
          </w:p>
          <w:p w:rsidR="00413044" w:rsidRPr="000A6F65" w:rsidRDefault="00413044" w:rsidP="00523D3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Б</w:t>
            </w:r>
          </w:p>
          <w:p w:rsidR="00413044" w:rsidRPr="000A6F65" w:rsidRDefault="00413044" w:rsidP="00523D3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Р</w:t>
            </w:r>
          </w:p>
          <w:p w:rsidR="00413044" w:rsidRPr="000A6F65" w:rsidRDefault="00413044" w:rsidP="00523D3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Я</w:t>
            </w:r>
          </w:p>
          <w:p w:rsidR="00413044" w:rsidRPr="000A6F65" w:rsidRDefault="00413044" w:rsidP="00523D3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523D3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523D3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П</w:t>
            </w:r>
          </w:p>
          <w:p w:rsidR="00413044" w:rsidRPr="000A6F65" w:rsidRDefault="00413044" w:rsidP="00523D3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О</w:t>
            </w:r>
          </w:p>
          <w:p w:rsidR="00413044" w:rsidRPr="000A6F65" w:rsidRDefault="00413044" w:rsidP="00523D3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Н</w:t>
            </w:r>
          </w:p>
          <w:p w:rsidR="00413044" w:rsidRPr="000A6F65" w:rsidRDefault="00413044" w:rsidP="00523D3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Е</w:t>
            </w:r>
          </w:p>
          <w:p w:rsidR="00413044" w:rsidRPr="000A6F65" w:rsidRDefault="00413044" w:rsidP="00523D3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Д</w:t>
            </w:r>
          </w:p>
          <w:p w:rsidR="00413044" w:rsidRPr="000A6F65" w:rsidRDefault="00413044" w:rsidP="00523D3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Е</w:t>
            </w:r>
          </w:p>
          <w:p w:rsidR="00413044" w:rsidRPr="000A6F65" w:rsidRDefault="00413044" w:rsidP="00523D3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Л</w:t>
            </w:r>
          </w:p>
          <w:p w:rsidR="00413044" w:rsidRPr="000A6F65" w:rsidRDefault="00413044" w:rsidP="00523D3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Ь</w:t>
            </w:r>
          </w:p>
          <w:p w:rsidR="00413044" w:rsidRPr="000A6F65" w:rsidRDefault="00413044" w:rsidP="00523D3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Н</w:t>
            </w:r>
          </w:p>
          <w:p w:rsidR="00413044" w:rsidRPr="000A6F65" w:rsidRDefault="00413044" w:rsidP="00523D3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И</w:t>
            </w:r>
          </w:p>
          <w:p w:rsidR="00413044" w:rsidRPr="000A6F65" w:rsidRDefault="00413044" w:rsidP="00523D3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К</w:t>
            </w:r>
          </w:p>
          <w:p w:rsidR="00413044" w:rsidRPr="000A6F65" w:rsidRDefault="00413044" w:rsidP="00523D39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523D39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523D39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523D39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523D39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Default="00413044" w:rsidP="00523D39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Default="00413044" w:rsidP="00523D39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Default="00413044" w:rsidP="00523D39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523D39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523D3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16</w:t>
            </w:r>
          </w:p>
          <w:p w:rsidR="00413044" w:rsidRPr="000A6F65" w:rsidRDefault="00413044" w:rsidP="00523D3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523D3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О</w:t>
            </w:r>
          </w:p>
          <w:p w:rsidR="00413044" w:rsidRPr="000A6F65" w:rsidRDefault="00413044" w:rsidP="00523D3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К</w:t>
            </w:r>
          </w:p>
          <w:p w:rsidR="00413044" w:rsidRPr="000A6F65" w:rsidRDefault="00413044" w:rsidP="00523D3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Т</w:t>
            </w:r>
          </w:p>
          <w:p w:rsidR="00413044" w:rsidRPr="000A6F65" w:rsidRDefault="00413044" w:rsidP="00523D3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Я</w:t>
            </w:r>
          </w:p>
          <w:p w:rsidR="00413044" w:rsidRPr="000A6F65" w:rsidRDefault="00413044" w:rsidP="00523D3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Б</w:t>
            </w:r>
          </w:p>
          <w:p w:rsidR="00413044" w:rsidRPr="000A6F65" w:rsidRDefault="00413044" w:rsidP="00523D3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Р</w:t>
            </w:r>
          </w:p>
          <w:p w:rsidR="00413044" w:rsidRPr="000A6F65" w:rsidRDefault="00413044" w:rsidP="00523D3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Я</w:t>
            </w:r>
          </w:p>
          <w:p w:rsidR="00413044" w:rsidRPr="000A6F65" w:rsidRDefault="00413044" w:rsidP="00523D3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523D3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523D3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В</w:t>
            </w:r>
          </w:p>
          <w:p w:rsidR="00413044" w:rsidRPr="000A6F65" w:rsidRDefault="00413044" w:rsidP="00523D3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Т</w:t>
            </w:r>
          </w:p>
          <w:p w:rsidR="00413044" w:rsidRPr="000A6F65" w:rsidRDefault="00413044" w:rsidP="00523D3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О</w:t>
            </w:r>
          </w:p>
          <w:p w:rsidR="00413044" w:rsidRPr="000A6F65" w:rsidRDefault="00413044" w:rsidP="00523D3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Р</w:t>
            </w:r>
          </w:p>
          <w:p w:rsidR="00413044" w:rsidRPr="000A6F65" w:rsidRDefault="00413044" w:rsidP="00523D3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Н</w:t>
            </w:r>
          </w:p>
          <w:p w:rsidR="00413044" w:rsidRPr="000A6F65" w:rsidRDefault="00413044" w:rsidP="00523D3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И</w:t>
            </w:r>
          </w:p>
          <w:p w:rsidR="00413044" w:rsidRPr="000A6F65" w:rsidRDefault="00413044" w:rsidP="00523D3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К</w:t>
            </w:r>
          </w:p>
          <w:p w:rsidR="00413044" w:rsidRPr="000A6F65" w:rsidRDefault="00413044" w:rsidP="00523D39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C046C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C046C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C046C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C046C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C046C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C046C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C046C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523D3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17</w:t>
            </w:r>
          </w:p>
          <w:p w:rsidR="00413044" w:rsidRPr="000A6F65" w:rsidRDefault="00413044" w:rsidP="00523D3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523D3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О</w:t>
            </w:r>
          </w:p>
          <w:p w:rsidR="00413044" w:rsidRPr="000A6F65" w:rsidRDefault="00413044" w:rsidP="00523D3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К</w:t>
            </w:r>
          </w:p>
          <w:p w:rsidR="00413044" w:rsidRPr="000A6F65" w:rsidRDefault="00413044" w:rsidP="00523D3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Т</w:t>
            </w:r>
          </w:p>
          <w:p w:rsidR="00413044" w:rsidRPr="000A6F65" w:rsidRDefault="00413044" w:rsidP="00523D3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Я</w:t>
            </w:r>
          </w:p>
          <w:p w:rsidR="00413044" w:rsidRPr="000A6F65" w:rsidRDefault="00413044" w:rsidP="00523D3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Б</w:t>
            </w:r>
          </w:p>
          <w:p w:rsidR="00413044" w:rsidRPr="000A6F65" w:rsidRDefault="00413044" w:rsidP="00523D3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Р</w:t>
            </w:r>
          </w:p>
          <w:p w:rsidR="00413044" w:rsidRPr="000A6F65" w:rsidRDefault="00413044" w:rsidP="00523D3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Я</w:t>
            </w:r>
          </w:p>
          <w:p w:rsidR="00413044" w:rsidRPr="000A6F65" w:rsidRDefault="00413044" w:rsidP="00523D3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523D3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С</w:t>
            </w:r>
          </w:p>
          <w:p w:rsidR="00413044" w:rsidRPr="000A6F65" w:rsidRDefault="00413044" w:rsidP="00523D3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Р</w:t>
            </w:r>
          </w:p>
          <w:p w:rsidR="00413044" w:rsidRPr="000A6F65" w:rsidRDefault="00413044" w:rsidP="00523D3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Е</w:t>
            </w:r>
          </w:p>
          <w:p w:rsidR="00413044" w:rsidRPr="000A6F65" w:rsidRDefault="00413044" w:rsidP="00523D3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Д</w:t>
            </w:r>
          </w:p>
          <w:p w:rsidR="00413044" w:rsidRPr="000A6F65" w:rsidRDefault="00413044" w:rsidP="00523D3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А</w:t>
            </w:r>
          </w:p>
          <w:p w:rsidR="00413044" w:rsidRPr="000A6F65" w:rsidRDefault="00413044" w:rsidP="00523D39">
            <w:pPr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523D39">
            <w:pPr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523D3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523D3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523D3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523D3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523D3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523D3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523D3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523D3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C046C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C046C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C046C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Default="00413044" w:rsidP="00C046C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Default="00413044" w:rsidP="00C046C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C046C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523D3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18</w:t>
            </w:r>
          </w:p>
          <w:p w:rsidR="00413044" w:rsidRPr="000A6F65" w:rsidRDefault="00413044" w:rsidP="00523D3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523D3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О</w:t>
            </w:r>
          </w:p>
          <w:p w:rsidR="00413044" w:rsidRPr="000A6F65" w:rsidRDefault="00413044" w:rsidP="00523D3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К</w:t>
            </w:r>
          </w:p>
          <w:p w:rsidR="00413044" w:rsidRPr="000A6F65" w:rsidRDefault="00413044" w:rsidP="00523D3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Т</w:t>
            </w:r>
          </w:p>
          <w:p w:rsidR="00413044" w:rsidRPr="000A6F65" w:rsidRDefault="00413044" w:rsidP="00523D3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Я</w:t>
            </w:r>
          </w:p>
          <w:p w:rsidR="00413044" w:rsidRPr="000A6F65" w:rsidRDefault="00413044" w:rsidP="00523D3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Б</w:t>
            </w:r>
          </w:p>
          <w:p w:rsidR="00413044" w:rsidRPr="000A6F65" w:rsidRDefault="00413044" w:rsidP="00523D3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Р</w:t>
            </w:r>
          </w:p>
          <w:p w:rsidR="00413044" w:rsidRPr="000A6F65" w:rsidRDefault="00413044" w:rsidP="00523D3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Я</w:t>
            </w:r>
          </w:p>
          <w:p w:rsidR="00413044" w:rsidRPr="000A6F65" w:rsidRDefault="00413044" w:rsidP="00523D3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523D3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523D3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Ч</w:t>
            </w:r>
          </w:p>
          <w:p w:rsidR="00413044" w:rsidRPr="000A6F65" w:rsidRDefault="00413044" w:rsidP="00523D3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Е</w:t>
            </w:r>
          </w:p>
          <w:p w:rsidR="00413044" w:rsidRPr="000A6F65" w:rsidRDefault="00413044" w:rsidP="00523D3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Т</w:t>
            </w:r>
          </w:p>
          <w:p w:rsidR="00413044" w:rsidRPr="000A6F65" w:rsidRDefault="00413044" w:rsidP="00523D3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В</w:t>
            </w:r>
          </w:p>
          <w:p w:rsidR="00413044" w:rsidRPr="000A6F65" w:rsidRDefault="00413044" w:rsidP="00523D3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Е</w:t>
            </w:r>
          </w:p>
          <w:p w:rsidR="00413044" w:rsidRPr="000A6F65" w:rsidRDefault="00413044" w:rsidP="00523D3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Р</w:t>
            </w:r>
          </w:p>
          <w:p w:rsidR="00413044" w:rsidRPr="000A6F65" w:rsidRDefault="00413044" w:rsidP="00523D3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Г</w:t>
            </w:r>
          </w:p>
          <w:p w:rsidR="00413044" w:rsidRPr="000A6F65" w:rsidRDefault="00413044" w:rsidP="00C046C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C046C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C046C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C046C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C046C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C046C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Default="00413044" w:rsidP="00C046C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Default="00413044" w:rsidP="00C046C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Default="00413044" w:rsidP="00C046C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C046C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523D3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19</w:t>
            </w:r>
          </w:p>
          <w:p w:rsidR="00413044" w:rsidRPr="000A6F65" w:rsidRDefault="00413044" w:rsidP="00523D3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523D3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О</w:t>
            </w:r>
          </w:p>
          <w:p w:rsidR="00413044" w:rsidRPr="000A6F65" w:rsidRDefault="00413044" w:rsidP="00523D3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К</w:t>
            </w:r>
          </w:p>
          <w:p w:rsidR="00413044" w:rsidRPr="000A6F65" w:rsidRDefault="00413044" w:rsidP="00523D3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Т</w:t>
            </w:r>
          </w:p>
          <w:p w:rsidR="00413044" w:rsidRPr="000A6F65" w:rsidRDefault="00413044" w:rsidP="00523D3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Я</w:t>
            </w:r>
          </w:p>
          <w:p w:rsidR="00413044" w:rsidRPr="000A6F65" w:rsidRDefault="00413044" w:rsidP="00523D3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Б</w:t>
            </w:r>
          </w:p>
          <w:p w:rsidR="00413044" w:rsidRPr="000A6F65" w:rsidRDefault="00413044" w:rsidP="00523D3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Р</w:t>
            </w:r>
          </w:p>
          <w:p w:rsidR="00413044" w:rsidRPr="000A6F65" w:rsidRDefault="00413044" w:rsidP="00523D3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Я</w:t>
            </w:r>
          </w:p>
          <w:p w:rsidR="00413044" w:rsidRPr="000A6F65" w:rsidRDefault="00413044" w:rsidP="00523D3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523D3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523D3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П</w:t>
            </w:r>
          </w:p>
          <w:p w:rsidR="00413044" w:rsidRPr="000A6F65" w:rsidRDefault="00413044" w:rsidP="00523D3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Я</w:t>
            </w:r>
          </w:p>
          <w:p w:rsidR="00413044" w:rsidRPr="000A6F65" w:rsidRDefault="00413044" w:rsidP="00523D3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Т</w:t>
            </w:r>
          </w:p>
          <w:p w:rsidR="00413044" w:rsidRPr="000A6F65" w:rsidRDefault="00413044" w:rsidP="00523D3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Н</w:t>
            </w:r>
          </w:p>
          <w:p w:rsidR="00413044" w:rsidRPr="000A6F65" w:rsidRDefault="00413044" w:rsidP="00523D3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И</w:t>
            </w:r>
          </w:p>
          <w:p w:rsidR="00413044" w:rsidRPr="000A6F65" w:rsidRDefault="00413044" w:rsidP="00523D3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Ц</w:t>
            </w:r>
          </w:p>
          <w:p w:rsidR="00413044" w:rsidRPr="000A6F65" w:rsidRDefault="00413044" w:rsidP="00523D3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А</w:t>
            </w:r>
          </w:p>
          <w:p w:rsidR="00413044" w:rsidRPr="000A6F65" w:rsidRDefault="00413044" w:rsidP="00523D3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523D3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523D3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523D3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523D3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523D3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523D3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523D3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523D3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Default="00413044" w:rsidP="00523D39">
            <w:pPr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Default="00413044" w:rsidP="00523D39">
            <w:pPr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Default="00413044" w:rsidP="00523D39">
            <w:pPr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Default="00413044" w:rsidP="00523D39">
            <w:pPr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Default="00413044" w:rsidP="00523D39">
            <w:pPr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523D39">
            <w:pPr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523D3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523D3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22</w:t>
            </w:r>
          </w:p>
          <w:p w:rsidR="00413044" w:rsidRPr="000A6F65" w:rsidRDefault="00413044" w:rsidP="00523D3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523D3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О</w:t>
            </w:r>
          </w:p>
          <w:p w:rsidR="00413044" w:rsidRPr="000A6F65" w:rsidRDefault="00413044" w:rsidP="00523D3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К</w:t>
            </w:r>
          </w:p>
          <w:p w:rsidR="00413044" w:rsidRPr="000A6F65" w:rsidRDefault="00413044" w:rsidP="00523D3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Т</w:t>
            </w:r>
          </w:p>
          <w:p w:rsidR="00413044" w:rsidRPr="000A6F65" w:rsidRDefault="00413044" w:rsidP="00523D3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Я</w:t>
            </w:r>
          </w:p>
          <w:p w:rsidR="00413044" w:rsidRPr="000A6F65" w:rsidRDefault="00413044" w:rsidP="00523D3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Б</w:t>
            </w:r>
          </w:p>
          <w:p w:rsidR="00413044" w:rsidRPr="000A6F65" w:rsidRDefault="00413044" w:rsidP="00523D3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Р</w:t>
            </w:r>
          </w:p>
          <w:p w:rsidR="00413044" w:rsidRPr="000A6F65" w:rsidRDefault="00413044" w:rsidP="00523D3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Я</w:t>
            </w:r>
          </w:p>
          <w:p w:rsidR="00413044" w:rsidRPr="000A6F65" w:rsidRDefault="00413044" w:rsidP="00523D3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523D3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П</w:t>
            </w:r>
          </w:p>
          <w:p w:rsidR="00413044" w:rsidRPr="000A6F65" w:rsidRDefault="00413044" w:rsidP="00523D3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О</w:t>
            </w:r>
          </w:p>
          <w:p w:rsidR="00413044" w:rsidRPr="000A6F65" w:rsidRDefault="00413044" w:rsidP="00523D3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Н</w:t>
            </w:r>
          </w:p>
          <w:p w:rsidR="00413044" w:rsidRPr="000A6F65" w:rsidRDefault="00413044" w:rsidP="00523D3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Е</w:t>
            </w:r>
          </w:p>
          <w:p w:rsidR="00413044" w:rsidRPr="000A6F65" w:rsidRDefault="00413044" w:rsidP="00523D3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Д</w:t>
            </w:r>
          </w:p>
          <w:p w:rsidR="00413044" w:rsidRPr="000A6F65" w:rsidRDefault="00413044" w:rsidP="00523D3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Е</w:t>
            </w:r>
          </w:p>
          <w:p w:rsidR="00413044" w:rsidRPr="000A6F65" w:rsidRDefault="00413044" w:rsidP="00523D3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Л</w:t>
            </w:r>
          </w:p>
          <w:p w:rsidR="00413044" w:rsidRPr="000A6F65" w:rsidRDefault="00413044" w:rsidP="00523D3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Ь</w:t>
            </w:r>
          </w:p>
          <w:p w:rsidR="00413044" w:rsidRPr="000A6F65" w:rsidRDefault="00413044" w:rsidP="00523D3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Н</w:t>
            </w:r>
          </w:p>
          <w:p w:rsidR="00413044" w:rsidRPr="000A6F65" w:rsidRDefault="00413044" w:rsidP="00523D3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И</w:t>
            </w:r>
          </w:p>
          <w:p w:rsidR="00413044" w:rsidRPr="000A6F65" w:rsidRDefault="00413044" w:rsidP="00523D3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К</w:t>
            </w:r>
          </w:p>
          <w:p w:rsidR="00413044" w:rsidRPr="000A6F65" w:rsidRDefault="00413044" w:rsidP="00523D3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C046C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C046C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C046C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C046C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C046C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Default="00413044" w:rsidP="00C046C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Default="00413044" w:rsidP="00C046C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Default="00413044" w:rsidP="00C046C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C046C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534F2F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23</w:t>
            </w:r>
          </w:p>
          <w:p w:rsidR="00413044" w:rsidRPr="000A6F65" w:rsidRDefault="00413044" w:rsidP="00534F2F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534F2F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О</w:t>
            </w:r>
          </w:p>
          <w:p w:rsidR="00413044" w:rsidRPr="000A6F65" w:rsidRDefault="00413044" w:rsidP="00534F2F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К</w:t>
            </w:r>
          </w:p>
          <w:p w:rsidR="00413044" w:rsidRPr="000A6F65" w:rsidRDefault="00413044" w:rsidP="00534F2F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Т</w:t>
            </w:r>
          </w:p>
          <w:p w:rsidR="00413044" w:rsidRPr="000A6F65" w:rsidRDefault="00413044" w:rsidP="00534F2F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Я</w:t>
            </w:r>
          </w:p>
          <w:p w:rsidR="00413044" w:rsidRPr="000A6F65" w:rsidRDefault="00413044" w:rsidP="00534F2F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Б</w:t>
            </w:r>
          </w:p>
          <w:p w:rsidR="00413044" w:rsidRPr="000A6F65" w:rsidRDefault="00413044" w:rsidP="00534F2F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Р</w:t>
            </w:r>
          </w:p>
          <w:p w:rsidR="00413044" w:rsidRPr="000A6F65" w:rsidRDefault="00413044" w:rsidP="00534F2F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Я</w:t>
            </w:r>
          </w:p>
          <w:p w:rsidR="00413044" w:rsidRPr="000A6F65" w:rsidRDefault="00413044" w:rsidP="00534F2F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534F2F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В</w:t>
            </w:r>
          </w:p>
          <w:p w:rsidR="00413044" w:rsidRPr="000A6F65" w:rsidRDefault="00413044" w:rsidP="00534F2F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Т</w:t>
            </w:r>
          </w:p>
          <w:p w:rsidR="00413044" w:rsidRPr="000A6F65" w:rsidRDefault="00413044" w:rsidP="00534F2F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О</w:t>
            </w:r>
          </w:p>
          <w:p w:rsidR="00413044" w:rsidRPr="000A6F65" w:rsidRDefault="00413044" w:rsidP="00534F2F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Р</w:t>
            </w:r>
          </w:p>
          <w:p w:rsidR="00413044" w:rsidRPr="000A6F65" w:rsidRDefault="00413044" w:rsidP="00534F2F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Н</w:t>
            </w:r>
          </w:p>
          <w:p w:rsidR="00413044" w:rsidRPr="000A6F65" w:rsidRDefault="00413044" w:rsidP="00534F2F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И</w:t>
            </w:r>
          </w:p>
          <w:p w:rsidR="00413044" w:rsidRPr="000A6F65" w:rsidRDefault="00413044" w:rsidP="00534F2F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К</w:t>
            </w:r>
          </w:p>
          <w:p w:rsidR="00413044" w:rsidRPr="000A6F65" w:rsidRDefault="00413044" w:rsidP="00534F2F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534F2F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534F2F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534F2F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534F2F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534F2F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534F2F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534F2F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534F2F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534F2F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534F2F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534F2F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534F2F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534F2F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Default="00413044" w:rsidP="00534F2F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Default="00413044" w:rsidP="00534F2F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Default="00413044" w:rsidP="00534F2F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534F2F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534F2F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24</w:t>
            </w:r>
          </w:p>
          <w:p w:rsidR="00413044" w:rsidRPr="000A6F65" w:rsidRDefault="00413044" w:rsidP="00534F2F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534F2F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О</w:t>
            </w:r>
          </w:p>
          <w:p w:rsidR="00413044" w:rsidRPr="000A6F65" w:rsidRDefault="00413044" w:rsidP="00534F2F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К</w:t>
            </w:r>
          </w:p>
          <w:p w:rsidR="00413044" w:rsidRPr="000A6F65" w:rsidRDefault="00413044" w:rsidP="00534F2F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Т</w:t>
            </w:r>
          </w:p>
          <w:p w:rsidR="00413044" w:rsidRPr="000A6F65" w:rsidRDefault="00413044" w:rsidP="00534F2F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Я</w:t>
            </w:r>
          </w:p>
          <w:p w:rsidR="00413044" w:rsidRPr="000A6F65" w:rsidRDefault="00413044" w:rsidP="00534F2F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Б</w:t>
            </w:r>
          </w:p>
          <w:p w:rsidR="00413044" w:rsidRPr="000A6F65" w:rsidRDefault="00413044" w:rsidP="00534F2F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Р</w:t>
            </w:r>
          </w:p>
          <w:p w:rsidR="00413044" w:rsidRPr="000A6F65" w:rsidRDefault="00413044" w:rsidP="00534F2F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Я</w:t>
            </w:r>
          </w:p>
          <w:p w:rsidR="00413044" w:rsidRPr="000A6F65" w:rsidRDefault="00413044" w:rsidP="00534F2F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534F2F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С</w:t>
            </w:r>
          </w:p>
          <w:p w:rsidR="00413044" w:rsidRPr="000A6F65" w:rsidRDefault="00413044" w:rsidP="00534F2F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Р</w:t>
            </w:r>
          </w:p>
          <w:p w:rsidR="00413044" w:rsidRPr="000A6F65" w:rsidRDefault="00413044" w:rsidP="00534F2F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Е</w:t>
            </w:r>
          </w:p>
          <w:p w:rsidR="00413044" w:rsidRPr="000A6F65" w:rsidRDefault="00413044" w:rsidP="00534F2F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Д</w:t>
            </w:r>
          </w:p>
          <w:p w:rsidR="00413044" w:rsidRPr="000A6F65" w:rsidRDefault="00413044" w:rsidP="00534F2F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А</w:t>
            </w:r>
          </w:p>
          <w:p w:rsidR="00413044" w:rsidRPr="000A6F65" w:rsidRDefault="00413044" w:rsidP="00534F2F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534F2F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534F2F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534F2F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534F2F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534F2F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534F2F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534F2F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534F2F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534F2F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534F2F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534F2F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534F2F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534F2F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534F2F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534F2F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534F2F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534F2F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534F2F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534F2F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534F2F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534F2F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25</w:t>
            </w:r>
          </w:p>
          <w:p w:rsidR="00413044" w:rsidRPr="000A6F65" w:rsidRDefault="00413044" w:rsidP="00534F2F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534F2F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О</w:t>
            </w:r>
          </w:p>
          <w:p w:rsidR="00413044" w:rsidRPr="000A6F65" w:rsidRDefault="00413044" w:rsidP="00534F2F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К</w:t>
            </w:r>
          </w:p>
          <w:p w:rsidR="00413044" w:rsidRPr="000A6F65" w:rsidRDefault="00413044" w:rsidP="00534F2F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Т</w:t>
            </w:r>
          </w:p>
          <w:p w:rsidR="00413044" w:rsidRPr="000A6F65" w:rsidRDefault="00413044" w:rsidP="00534F2F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Я</w:t>
            </w:r>
          </w:p>
          <w:p w:rsidR="00413044" w:rsidRPr="000A6F65" w:rsidRDefault="00413044" w:rsidP="00534F2F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Б</w:t>
            </w:r>
          </w:p>
          <w:p w:rsidR="00413044" w:rsidRPr="000A6F65" w:rsidRDefault="00413044" w:rsidP="00534F2F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Р</w:t>
            </w:r>
          </w:p>
          <w:p w:rsidR="00413044" w:rsidRPr="000A6F65" w:rsidRDefault="00413044" w:rsidP="00534F2F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Я</w:t>
            </w:r>
          </w:p>
          <w:p w:rsidR="00413044" w:rsidRPr="000A6F65" w:rsidRDefault="00413044" w:rsidP="00534F2F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534F2F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Ч</w:t>
            </w:r>
          </w:p>
          <w:p w:rsidR="00413044" w:rsidRPr="000A6F65" w:rsidRDefault="00413044" w:rsidP="00534F2F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Е</w:t>
            </w:r>
          </w:p>
          <w:p w:rsidR="00413044" w:rsidRPr="000A6F65" w:rsidRDefault="00413044" w:rsidP="00534F2F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Т</w:t>
            </w:r>
          </w:p>
          <w:p w:rsidR="00413044" w:rsidRPr="000A6F65" w:rsidRDefault="00413044" w:rsidP="00534F2F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В</w:t>
            </w:r>
          </w:p>
          <w:p w:rsidR="00413044" w:rsidRPr="000A6F65" w:rsidRDefault="00413044" w:rsidP="00534F2F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Е</w:t>
            </w:r>
          </w:p>
          <w:p w:rsidR="00413044" w:rsidRPr="000A6F65" w:rsidRDefault="00413044" w:rsidP="00534F2F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Р</w:t>
            </w:r>
          </w:p>
          <w:p w:rsidR="00413044" w:rsidRPr="000A6F65" w:rsidRDefault="00413044" w:rsidP="00534F2F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Г</w:t>
            </w:r>
          </w:p>
          <w:p w:rsidR="00413044" w:rsidRPr="000A6F65" w:rsidRDefault="00413044" w:rsidP="00534F2F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534F2F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534F2F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534F2F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534F2F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534F2F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534F2F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534F2F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534F2F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534F2F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534F2F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Default="00413044" w:rsidP="00534F2F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Default="00413044" w:rsidP="00534F2F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Default="00413044" w:rsidP="00534F2F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Default="00413044" w:rsidP="00534F2F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534F2F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534F2F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534F2F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26</w:t>
            </w:r>
          </w:p>
          <w:p w:rsidR="00413044" w:rsidRPr="000A6F65" w:rsidRDefault="00413044" w:rsidP="00534F2F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534F2F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О</w:t>
            </w:r>
          </w:p>
          <w:p w:rsidR="00413044" w:rsidRPr="000A6F65" w:rsidRDefault="00413044" w:rsidP="00534F2F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К</w:t>
            </w:r>
          </w:p>
          <w:p w:rsidR="00413044" w:rsidRPr="000A6F65" w:rsidRDefault="00413044" w:rsidP="00534F2F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Т</w:t>
            </w:r>
          </w:p>
          <w:p w:rsidR="00413044" w:rsidRPr="000A6F65" w:rsidRDefault="00413044" w:rsidP="00534F2F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Я</w:t>
            </w:r>
          </w:p>
          <w:p w:rsidR="00413044" w:rsidRPr="000A6F65" w:rsidRDefault="00413044" w:rsidP="00534F2F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Б</w:t>
            </w:r>
          </w:p>
          <w:p w:rsidR="00413044" w:rsidRPr="000A6F65" w:rsidRDefault="00413044" w:rsidP="00534F2F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Р</w:t>
            </w:r>
          </w:p>
          <w:p w:rsidR="00413044" w:rsidRPr="000A6F65" w:rsidRDefault="00413044" w:rsidP="00534F2F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Я</w:t>
            </w:r>
          </w:p>
          <w:p w:rsidR="00413044" w:rsidRPr="000A6F65" w:rsidRDefault="00413044" w:rsidP="00534F2F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534F2F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П</w:t>
            </w:r>
          </w:p>
          <w:p w:rsidR="00413044" w:rsidRPr="000A6F65" w:rsidRDefault="00413044" w:rsidP="00534F2F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Я</w:t>
            </w:r>
          </w:p>
          <w:p w:rsidR="00413044" w:rsidRPr="000A6F65" w:rsidRDefault="00413044" w:rsidP="00534F2F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Т</w:t>
            </w:r>
          </w:p>
          <w:p w:rsidR="00413044" w:rsidRPr="000A6F65" w:rsidRDefault="00413044" w:rsidP="00534F2F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Н</w:t>
            </w:r>
          </w:p>
          <w:p w:rsidR="00413044" w:rsidRPr="000A6F65" w:rsidRDefault="00413044" w:rsidP="00534F2F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И</w:t>
            </w:r>
          </w:p>
          <w:p w:rsidR="00413044" w:rsidRPr="000A6F65" w:rsidRDefault="00413044" w:rsidP="00534F2F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Ц</w:t>
            </w:r>
          </w:p>
          <w:p w:rsidR="00413044" w:rsidRPr="000A6F65" w:rsidRDefault="00413044" w:rsidP="00534F2F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А</w:t>
            </w:r>
          </w:p>
          <w:p w:rsidR="00413044" w:rsidRPr="000A6F65" w:rsidRDefault="00413044" w:rsidP="00534F2F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534F2F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534F2F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534F2F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534F2F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534F2F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534F2F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534F2F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534F2F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534F2F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534F2F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534F2F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534F2F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Default="00413044" w:rsidP="00534F2F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Default="00413044" w:rsidP="00534F2F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Default="00413044" w:rsidP="00534F2F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Default="00413044" w:rsidP="00534F2F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534F2F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534F2F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29</w:t>
            </w:r>
          </w:p>
          <w:p w:rsidR="00413044" w:rsidRPr="000A6F65" w:rsidRDefault="00413044" w:rsidP="00534F2F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534F2F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О</w:t>
            </w:r>
          </w:p>
          <w:p w:rsidR="00413044" w:rsidRPr="000A6F65" w:rsidRDefault="00413044" w:rsidP="00534F2F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К</w:t>
            </w:r>
          </w:p>
          <w:p w:rsidR="00413044" w:rsidRPr="000A6F65" w:rsidRDefault="00413044" w:rsidP="00534F2F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Т</w:t>
            </w:r>
          </w:p>
          <w:p w:rsidR="00413044" w:rsidRPr="000A6F65" w:rsidRDefault="00413044" w:rsidP="00534F2F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Я</w:t>
            </w:r>
          </w:p>
          <w:p w:rsidR="00413044" w:rsidRPr="000A6F65" w:rsidRDefault="00413044" w:rsidP="00534F2F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Б</w:t>
            </w:r>
          </w:p>
          <w:p w:rsidR="00413044" w:rsidRPr="000A6F65" w:rsidRDefault="00413044" w:rsidP="00534F2F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Р</w:t>
            </w:r>
          </w:p>
          <w:p w:rsidR="00413044" w:rsidRPr="000A6F65" w:rsidRDefault="00413044" w:rsidP="00534F2F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Я</w:t>
            </w:r>
          </w:p>
          <w:p w:rsidR="00413044" w:rsidRPr="000A6F65" w:rsidRDefault="00413044" w:rsidP="00534F2F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534F2F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П</w:t>
            </w:r>
          </w:p>
          <w:p w:rsidR="00413044" w:rsidRPr="000A6F65" w:rsidRDefault="00413044" w:rsidP="00534F2F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О</w:t>
            </w:r>
          </w:p>
          <w:p w:rsidR="00413044" w:rsidRPr="000A6F65" w:rsidRDefault="00413044" w:rsidP="00534F2F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Н</w:t>
            </w:r>
          </w:p>
          <w:p w:rsidR="00413044" w:rsidRPr="000A6F65" w:rsidRDefault="00413044" w:rsidP="00534F2F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Е</w:t>
            </w:r>
          </w:p>
          <w:p w:rsidR="00413044" w:rsidRPr="000A6F65" w:rsidRDefault="00413044" w:rsidP="00534F2F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Д</w:t>
            </w:r>
          </w:p>
          <w:p w:rsidR="00413044" w:rsidRPr="000A6F65" w:rsidRDefault="00413044" w:rsidP="00534F2F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Е</w:t>
            </w:r>
          </w:p>
          <w:p w:rsidR="00413044" w:rsidRPr="000A6F65" w:rsidRDefault="00413044" w:rsidP="00534F2F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Л</w:t>
            </w:r>
          </w:p>
          <w:p w:rsidR="00413044" w:rsidRPr="000A6F65" w:rsidRDefault="00413044" w:rsidP="00534F2F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Ь</w:t>
            </w:r>
          </w:p>
          <w:p w:rsidR="00413044" w:rsidRPr="000A6F65" w:rsidRDefault="00413044" w:rsidP="00534F2F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Н</w:t>
            </w:r>
          </w:p>
          <w:p w:rsidR="00413044" w:rsidRPr="000A6F65" w:rsidRDefault="00413044" w:rsidP="00534F2F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И</w:t>
            </w:r>
          </w:p>
          <w:p w:rsidR="00413044" w:rsidRPr="000A6F65" w:rsidRDefault="00413044" w:rsidP="00534F2F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К</w:t>
            </w:r>
          </w:p>
          <w:p w:rsidR="00413044" w:rsidRPr="000A6F65" w:rsidRDefault="00413044" w:rsidP="00534F2F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534F2F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534F2F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534F2F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534F2F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534F2F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534F2F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534F2F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534F2F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Default="00413044" w:rsidP="00534F2F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Default="00413044" w:rsidP="00534F2F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Default="00413044" w:rsidP="00534F2F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534F2F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534F2F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534F2F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30</w:t>
            </w:r>
          </w:p>
          <w:p w:rsidR="00413044" w:rsidRPr="000A6F65" w:rsidRDefault="00413044" w:rsidP="00534F2F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534F2F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О</w:t>
            </w:r>
          </w:p>
          <w:p w:rsidR="00413044" w:rsidRPr="000A6F65" w:rsidRDefault="00413044" w:rsidP="00534F2F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К</w:t>
            </w:r>
          </w:p>
          <w:p w:rsidR="00413044" w:rsidRPr="000A6F65" w:rsidRDefault="00413044" w:rsidP="00534F2F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Т</w:t>
            </w:r>
          </w:p>
          <w:p w:rsidR="00413044" w:rsidRPr="000A6F65" w:rsidRDefault="00413044" w:rsidP="00534F2F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Я</w:t>
            </w:r>
          </w:p>
          <w:p w:rsidR="00413044" w:rsidRPr="000A6F65" w:rsidRDefault="00413044" w:rsidP="00534F2F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Б</w:t>
            </w:r>
          </w:p>
          <w:p w:rsidR="00413044" w:rsidRPr="000A6F65" w:rsidRDefault="00413044" w:rsidP="00534F2F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Р</w:t>
            </w:r>
          </w:p>
          <w:p w:rsidR="00413044" w:rsidRPr="000A6F65" w:rsidRDefault="00413044" w:rsidP="00534F2F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Я</w:t>
            </w:r>
          </w:p>
          <w:p w:rsidR="00413044" w:rsidRPr="000A6F65" w:rsidRDefault="00413044" w:rsidP="00534F2F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534F2F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В</w:t>
            </w:r>
          </w:p>
          <w:p w:rsidR="00413044" w:rsidRPr="000A6F65" w:rsidRDefault="00413044" w:rsidP="00534F2F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Т</w:t>
            </w:r>
          </w:p>
          <w:p w:rsidR="00413044" w:rsidRPr="000A6F65" w:rsidRDefault="00413044" w:rsidP="00534F2F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О</w:t>
            </w:r>
          </w:p>
          <w:p w:rsidR="00413044" w:rsidRPr="000A6F65" w:rsidRDefault="00413044" w:rsidP="00534F2F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Р</w:t>
            </w:r>
          </w:p>
          <w:p w:rsidR="00413044" w:rsidRPr="000A6F65" w:rsidRDefault="00413044" w:rsidP="00534F2F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Н</w:t>
            </w:r>
          </w:p>
          <w:p w:rsidR="00413044" w:rsidRPr="000A6F65" w:rsidRDefault="00413044" w:rsidP="00534F2F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И</w:t>
            </w:r>
          </w:p>
          <w:p w:rsidR="00413044" w:rsidRPr="000A6F65" w:rsidRDefault="00413044" w:rsidP="00534F2F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К</w:t>
            </w:r>
          </w:p>
          <w:p w:rsidR="00413044" w:rsidRPr="000A6F65" w:rsidRDefault="00413044" w:rsidP="00534F2F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534F2F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534F2F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534F2F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534F2F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534F2F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534F2F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534F2F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534F2F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534F2F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534F2F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534F2F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534F2F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534F2F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Default="00413044" w:rsidP="00534F2F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Default="00413044" w:rsidP="00534F2F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534F2F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534F2F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534F2F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31</w:t>
            </w:r>
          </w:p>
          <w:p w:rsidR="00413044" w:rsidRPr="000A6F65" w:rsidRDefault="00413044" w:rsidP="00534F2F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534F2F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О</w:t>
            </w:r>
          </w:p>
          <w:p w:rsidR="00413044" w:rsidRPr="000A6F65" w:rsidRDefault="00413044" w:rsidP="00534F2F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К</w:t>
            </w:r>
          </w:p>
          <w:p w:rsidR="00413044" w:rsidRPr="000A6F65" w:rsidRDefault="00413044" w:rsidP="00534F2F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Т</w:t>
            </w:r>
          </w:p>
          <w:p w:rsidR="00413044" w:rsidRPr="000A6F65" w:rsidRDefault="00413044" w:rsidP="00534F2F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Я</w:t>
            </w:r>
          </w:p>
          <w:p w:rsidR="00413044" w:rsidRPr="000A6F65" w:rsidRDefault="00413044" w:rsidP="00534F2F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Б</w:t>
            </w:r>
          </w:p>
          <w:p w:rsidR="00413044" w:rsidRPr="000A6F65" w:rsidRDefault="00413044" w:rsidP="00534F2F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Р</w:t>
            </w:r>
          </w:p>
          <w:p w:rsidR="00413044" w:rsidRPr="000A6F65" w:rsidRDefault="00413044" w:rsidP="00534F2F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Я</w:t>
            </w:r>
          </w:p>
          <w:p w:rsidR="00413044" w:rsidRPr="000A6F65" w:rsidRDefault="00413044" w:rsidP="00534F2F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534F2F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С</w:t>
            </w:r>
          </w:p>
          <w:p w:rsidR="00413044" w:rsidRPr="000A6F65" w:rsidRDefault="00413044" w:rsidP="00534F2F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Р</w:t>
            </w:r>
          </w:p>
          <w:p w:rsidR="00413044" w:rsidRPr="000A6F65" w:rsidRDefault="00413044" w:rsidP="00534F2F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Е</w:t>
            </w:r>
          </w:p>
          <w:p w:rsidR="00413044" w:rsidRPr="000A6F65" w:rsidRDefault="00413044" w:rsidP="00534F2F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Д</w:t>
            </w:r>
          </w:p>
          <w:p w:rsidR="00413044" w:rsidRPr="000A6F65" w:rsidRDefault="00413044" w:rsidP="00534F2F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А</w:t>
            </w:r>
          </w:p>
          <w:p w:rsidR="00413044" w:rsidRPr="000A6F65" w:rsidRDefault="00413044" w:rsidP="00534F2F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534F2F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534F2F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534F2F">
            <w:pPr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534F2F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990" w:type="dxa"/>
          </w:tcPr>
          <w:p w:rsidR="00413044" w:rsidRPr="000A6F65" w:rsidRDefault="00413044" w:rsidP="00C046C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C046C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C046C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C046C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C046C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C046C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C046C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C046C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C046C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C046C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C046C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C046C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C046C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C046C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C046C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C046C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C046C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C046C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C046C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C046C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C046C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C046C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C046C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C046C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C046C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C046C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C046C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C046C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C046C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C046C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C046C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C046C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C046C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C046C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C046C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C046C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C046C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C046C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C046C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C046C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C046C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470" w:type="dxa"/>
          </w:tcPr>
          <w:p w:rsidR="00413044" w:rsidRPr="000A6F65" w:rsidRDefault="00413044" w:rsidP="001C1A60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1 </w:t>
            </w: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половина</w:t>
            </w:r>
          </w:p>
          <w:p w:rsidR="00413044" w:rsidRPr="000A6F65" w:rsidRDefault="00413044" w:rsidP="001C1A60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A6F65">
              <w:rPr>
                <w:rFonts w:ascii="Times New Roman" w:hAnsi="Times New Roman"/>
                <w:sz w:val="24"/>
                <w:szCs w:val="24"/>
              </w:rPr>
              <w:t xml:space="preserve">Артикуляционная гимнастика, пальчиковая гимнастика, дыхательные упражнения. </w:t>
            </w:r>
          </w:p>
          <w:p w:rsidR="00413044" w:rsidRPr="000A6F65" w:rsidRDefault="00413044" w:rsidP="001C1A60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 xml:space="preserve">Дидактическая игра </w:t>
            </w:r>
            <w:r w:rsidRPr="00FA6AD3">
              <w:rPr>
                <w:rFonts w:ascii="Times New Roman" w:hAnsi="Times New Roman"/>
                <w:sz w:val="24"/>
                <w:szCs w:val="24"/>
              </w:rPr>
              <w:t>«Кто смеется? Кто грустит?»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 xml:space="preserve"> - предложить детям прослушать отрывки литературных произведений и определить передаваемое ими настроение, подобрать изображения лиц с соответствующим выражением. </w:t>
            </w: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 xml:space="preserve">Работа в уголке </w:t>
            </w:r>
            <w:r w:rsidRPr="00FA6AD3">
              <w:rPr>
                <w:rFonts w:ascii="Times New Roman" w:hAnsi="Times New Roman"/>
                <w:sz w:val="24"/>
                <w:szCs w:val="24"/>
              </w:rPr>
              <w:t xml:space="preserve">природы: познавательный рассказ «Удивительные животные» 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 xml:space="preserve">- предложить выполнить к рассказам иллюстрации, стараясь передать характеры персонажей и комичность ситуаций. </w:t>
            </w:r>
          </w:p>
          <w:p w:rsidR="00413044" w:rsidRPr="000A6F65" w:rsidRDefault="00413044" w:rsidP="001C1A60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  <w:u w:val="single"/>
              </w:rPr>
              <w:t>Прогулка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 xml:space="preserve"> Наблюдение: </w:t>
            </w:r>
            <w:r w:rsidRPr="00FA6AD3">
              <w:rPr>
                <w:rFonts w:ascii="Times New Roman" w:hAnsi="Times New Roman"/>
                <w:sz w:val="24"/>
                <w:szCs w:val="24"/>
              </w:rPr>
              <w:t>погода и настроение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 xml:space="preserve"> – обратить внимание детей на связь между погодой и настроением людей, обсудить, какая погода нравится каждому из ребят. </w:t>
            </w: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 xml:space="preserve">Подвижная игра </w:t>
            </w:r>
            <w:r w:rsidRPr="00FA6AD3">
              <w:rPr>
                <w:rFonts w:ascii="Times New Roman" w:hAnsi="Times New Roman"/>
                <w:sz w:val="24"/>
                <w:szCs w:val="24"/>
              </w:rPr>
              <w:t>«Забавные клоуны»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 xml:space="preserve"> - обогащать двигательный опыт, развивать творчество в двигательной деятельности, создавать хорошее настроение, обеспечивать эмоциональный подъем. </w:t>
            </w: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Труд в природе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 xml:space="preserve">: сбор семян. Научить детей собирать семена мя последующей посадки их весной, показать, чем отличаются зрелые семена от незрелых, сравнивать семена разных цветов. </w:t>
            </w:r>
          </w:p>
          <w:p w:rsidR="00413044" w:rsidRPr="000A6F65" w:rsidRDefault="00413044" w:rsidP="001C1A60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2 </w:t>
            </w: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половина</w:t>
            </w:r>
          </w:p>
          <w:p w:rsidR="00413044" w:rsidRPr="00FA6AD3" w:rsidRDefault="00413044" w:rsidP="001C1A60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 xml:space="preserve">Чтение </w:t>
            </w:r>
            <w:r w:rsidRPr="00FA6AD3">
              <w:rPr>
                <w:rFonts w:ascii="Times New Roman" w:hAnsi="Times New Roman"/>
                <w:sz w:val="24"/>
                <w:szCs w:val="24"/>
              </w:rPr>
              <w:t>стихотворения В.Буша «Плих и Плюх» в переводе и обработке Д. Хармса –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 xml:space="preserve"> учить детей понимать комичность ситуации, давать характеристику персонажей, выделять их личностные качества, черты характера. </w:t>
            </w: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 xml:space="preserve">Беседа, </w:t>
            </w:r>
            <w:r w:rsidRPr="00FA6AD3">
              <w:rPr>
                <w:rFonts w:ascii="Times New Roman" w:hAnsi="Times New Roman"/>
                <w:sz w:val="24"/>
                <w:szCs w:val="24"/>
              </w:rPr>
              <w:t>посвященная Дню Пожилого человека –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 xml:space="preserve"> обсудить, чем мы можем порадовать своих близких – бабушек и дедушек, чем помочь им. </w:t>
            </w: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 xml:space="preserve">Рисование </w:t>
            </w:r>
            <w:r w:rsidRPr="00FA6AD3">
              <w:rPr>
                <w:rFonts w:ascii="Times New Roman" w:hAnsi="Times New Roman"/>
                <w:sz w:val="24"/>
                <w:szCs w:val="24"/>
              </w:rPr>
              <w:t>на тему «День улыбок» - развивать творческие способности.</w:t>
            </w:r>
          </w:p>
          <w:p w:rsidR="00413044" w:rsidRPr="000A6F65" w:rsidRDefault="00413044" w:rsidP="000A6F6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  <w:u w:val="single"/>
              </w:rPr>
              <w:t>Прогулка</w:t>
            </w: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 xml:space="preserve"> Наблюдение, беседа </w:t>
            </w:r>
            <w:r w:rsidRPr="00FA6AD3">
              <w:rPr>
                <w:rFonts w:ascii="Times New Roman" w:hAnsi="Times New Roman"/>
                <w:sz w:val="24"/>
                <w:szCs w:val="24"/>
              </w:rPr>
              <w:t>«Поделись улыбкою своей»</w:t>
            </w: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 xml:space="preserve"> - 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>предложить рассмотреть различные ситуации, обсудить, как помогло героям умение «смотреть на жизнь с улыбкой».</w:t>
            </w: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 xml:space="preserve"> Подвижная игра </w:t>
            </w:r>
            <w:r w:rsidRPr="00FA6AD3">
              <w:rPr>
                <w:rFonts w:ascii="Times New Roman" w:hAnsi="Times New Roman"/>
                <w:sz w:val="24"/>
                <w:szCs w:val="24"/>
              </w:rPr>
              <w:t>«Страна «Наоборот»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 xml:space="preserve"> - учить выполнять действия, противоположные по смыслу указаниям водящего, развивать творчество, воображение. </w:t>
            </w: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 xml:space="preserve">Хороводная игра </w:t>
            </w:r>
            <w:r w:rsidRPr="00FA6AD3">
              <w:rPr>
                <w:rFonts w:ascii="Times New Roman" w:hAnsi="Times New Roman"/>
                <w:sz w:val="24"/>
                <w:szCs w:val="24"/>
              </w:rPr>
              <w:t>«Колобок»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 xml:space="preserve"> - совершенствовать умение детей передавать в пении и движении характер муз. отрывков, образы зверей.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Спортивное упражнение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 xml:space="preserve"> по выбору. Развивать вестибулярный аппарат детей, воспитывать уверенность в своих силах.</w:t>
            </w:r>
          </w:p>
          <w:p w:rsidR="00413044" w:rsidRPr="000A6F65" w:rsidRDefault="00413044" w:rsidP="005A0564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1</w:t>
            </w: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 xml:space="preserve"> половина</w:t>
            </w:r>
          </w:p>
          <w:p w:rsidR="00413044" w:rsidRPr="000A6F65" w:rsidRDefault="00413044" w:rsidP="00F503CD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A6F65">
              <w:rPr>
                <w:rFonts w:ascii="Times New Roman" w:hAnsi="Times New Roman"/>
                <w:sz w:val="24"/>
                <w:szCs w:val="24"/>
              </w:rPr>
              <w:t xml:space="preserve">Артикуляционная гимнастика, дыхательная гимнастика, кинезиологические упражнения. </w:t>
            </w:r>
          </w:p>
          <w:p w:rsidR="00413044" w:rsidRPr="000A6F65" w:rsidRDefault="00413044" w:rsidP="00F503CD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 xml:space="preserve">Дидактическая игра </w:t>
            </w:r>
            <w:r w:rsidRPr="00FA6AD3">
              <w:rPr>
                <w:rFonts w:ascii="Times New Roman" w:hAnsi="Times New Roman"/>
                <w:sz w:val="24"/>
                <w:szCs w:val="24"/>
              </w:rPr>
              <w:t>«Только на эту букву» - закреплять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 xml:space="preserve"> знания детей о букве и звуке, развивать слуховое восприятие, внимание, быстроту реакции на слово. </w:t>
            </w: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 xml:space="preserve">Беседа </w:t>
            </w:r>
            <w:r w:rsidRPr="00FA6AD3">
              <w:rPr>
                <w:rFonts w:ascii="Times New Roman" w:hAnsi="Times New Roman"/>
                <w:sz w:val="24"/>
                <w:szCs w:val="24"/>
              </w:rPr>
              <w:t>на тему «Кто живет в России»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 xml:space="preserve"> - познакомить детей с национальностями людей, проживающими на территории России, воспитывать уважение к людям разных национальностей и их обычаям. </w:t>
            </w: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 xml:space="preserve">Сюжетно-ролевая игра </w:t>
            </w:r>
            <w:r w:rsidRPr="00FA6AD3">
              <w:rPr>
                <w:rFonts w:ascii="Times New Roman" w:hAnsi="Times New Roman"/>
                <w:sz w:val="24"/>
                <w:szCs w:val="24"/>
              </w:rPr>
              <w:t>«Больница»:</w:t>
            </w: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Pr="00FA6AD3">
              <w:rPr>
                <w:rFonts w:ascii="Times New Roman" w:hAnsi="Times New Roman"/>
                <w:sz w:val="24"/>
                <w:szCs w:val="24"/>
              </w:rPr>
              <w:t>сюжет «Ветлечебница»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 xml:space="preserve"> - формировать умение применять в игре свои знания об уходе за домашними животными. </w:t>
            </w:r>
          </w:p>
          <w:p w:rsidR="00413044" w:rsidRPr="000A6F65" w:rsidRDefault="00413044" w:rsidP="00F503CD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  <w:u w:val="single"/>
              </w:rPr>
              <w:t>Прогулка.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 xml:space="preserve">Наблюдение </w:t>
            </w:r>
            <w:r w:rsidRPr="00FA6AD3">
              <w:rPr>
                <w:rFonts w:ascii="Times New Roman" w:hAnsi="Times New Roman"/>
                <w:sz w:val="24"/>
                <w:szCs w:val="24"/>
              </w:rPr>
              <w:t>за погодой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 xml:space="preserve"> – закреплять знания о явлениях, характерных для октября. </w:t>
            </w: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 xml:space="preserve">Игра – эстафета </w:t>
            </w:r>
            <w:r w:rsidRPr="00FA6AD3">
              <w:rPr>
                <w:rFonts w:ascii="Times New Roman" w:hAnsi="Times New Roman"/>
                <w:sz w:val="24"/>
                <w:szCs w:val="24"/>
              </w:rPr>
              <w:t>«Донеси - не урони» -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 xml:space="preserve"> упражнять детей в передаче эстафеты, развивать скоростные качества, быстроту реакции. </w:t>
            </w:r>
          </w:p>
          <w:p w:rsidR="00413044" w:rsidRPr="00391CDF" w:rsidRDefault="00413044" w:rsidP="00F503CD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 xml:space="preserve">Дидактическая игра </w:t>
            </w:r>
            <w:r w:rsidRPr="00FA6AD3">
              <w:rPr>
                <w:rFonts w:ascii="Times New Roman" w:hAnsi="Times New Roman"/>
                <w:sz w:val="24"/>
                <w:szCs w:val="24"/>
              </w:rPr>
              <w:t>«Экологическое домино» -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 xml:space="preserve"> систематизировать знания о диких и домашних животных, развивать логическое мышление, внимание. </w:t>
            </w:r>
            <w:r w:rsidRPr="00391CDF">
              <w:rPr>
                <w:rFonts w:ascii="Times New Roman" w:hAnsi="Times New Roman"/>
                <w:b/>
                <w:sz w:val="24"/>
                <w:szCs w:val="24"/>
              </w:rPr>
              <w:t>Спортивное упражнение</w:t>
            </w:r>
            <w:r w:rsidRPr="00391CDF">
              <w:rPr>
                <w:rFonts w:ascii="Times New Roman" w:hAnsi="Times New Roman"/>
                <w:sz w:val="24"/>
                <w:szCs w:val="24"/>
              </w:rPr>
              <w:t xml:space="preserve"> по выбору. Развивать вестибулярный аппарат детей, воспитывать уверенность в своих силах. </w:t>
            </w:r>
            <w:r w:rsidRPr="00391CDF">
              <w:rPr>
                <w:rFonts w:ascii="Times New Roman" w:hAnsi="Times New Roman"/>
                <w:b/>
                <w:sz w:val="24"/>
                <w:szCs w:val="24"/>
              </w:rPr>
              <w:t>Сюжетно-ролевая игра «Больница».</w:t>
            </w:r>
            <w:r w:rsidRPr="00391CDF">
              <w:rPr>
                <w:rFonts w:ascii="Times New Roman" w:hAnsi="Times New Roman"/>
                <w:sz w:val="24"/>
                <w:szCs w:val="24"/>
              </w:rPr>
              <w:t xml:space="preserve"> Формировать умение использовать предметы-заместители.</w:t>
            </w:r>
          </w:p>
          <w:p w:rsidR="00413044" w:rsidRPr="000A6F65" w:rsidRDefault="00413044" w:rsidP="005A0564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2</w:t>
            </w: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 xml:space="preserve"> половина</w:t>
            </w:r>
          </w:p>
          <w:p w:rsidR="00413044" w:rsidRPr="000A6F65" w:rsidRDefault="00413044" w:rsidP="005A0564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 xml:space="preserve">Чтение </w:t>
            </w:r>
            <w:r w:rsidRPr="00FA6AD3">
              <w:rPr>
                <w:rFonts w:ascii="Times New Roman" w:hAnsi="Times New Roman"/>
                <w:sz w:val="24"/>
                <w:szCs w:val="24"/>
              </w:rPr>
              <w:t>стихотворения А. Введенского «Песенка о дожде» -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 xml:space="preserve"> учить детей вслушиваться в ритм и мелодику поэтического текста, напевность произведения, выделять рифмы, выразительно рассказывать стихотворение. </w:t>
            </w: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 xml:space="preserve">Дидактическая игра </w:t>
            </w:r>
            <w:r w:rsidRPr="00FA6AD3">
              <w:rPr>
                <w:rFonts w:ascii="Times New Roman" w:hAnsi="Times New Roman"/>
                <w:sz w:val="24"/>
                <w:szCs w:val="24"/>
              </w:rPr>
              <w:t xml:space="preserve">«Бензозаправочная станция» - 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 xml:space="preserve">воспитывать интерес и уважение к труду транспортников, пробуждать желание работать добросовестно как взрослые. </w:t>
            </w: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 xml:space="preserve">Песенное творчество: </w:t>
            </w:r>
            <w:r w:rsidRPr="00FA6AD3">
              <w:rPr>
                <w:rFonts w:ascii="Times New Roman" w:hAnsi="Times New Roman"/>
                <w:sz w:val="24"/>
                <w:szCs w:val="24"/>
              </w:rPr>
              <w:t>попевка «Листики</w:t>
            </w: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Pr="00FA6AD3">
              <w:rPr>
                <w:rFonts w:ascii="Times New Roman" w:hAnsi="Times New Roman"/>
                <w:sz w:val="24"/>
                <w:szCs w:val="24"/>
              </w:rPr>
              <w:t>летят»</w:t>
            </w: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 xml:space="preserve"> -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 xml:space="preserve"> учить детей импровизировать, создавать мелодии на заданную тему по образцу, развивать ладовое чувство, эмоциональную отзывчивость на музыку. </w:t>
            </w:r>
          </w:p>
          <w:p w:rsidR="00413044" w:rsidRPr="00C14E0A" w:rsidRDefault="00413044" w:rsidP="00391CDF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  <w:u w:val="single"/>
              </w:rPr>
              <w:t xml:space="preserve">Прогулка. </w:t>
            </w: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Наблюдение за собакой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 xml:space="preserve"> – обратить внимание детей на поведение животного, его повадки, воспитывать интерес, доброжелательное отношение к животным. </w:t>
            </w: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 xml:space="preserve">Спортивная игра </w:t>
            </w:r>
            <w:r w:rsidRPr="00FA6AD3">
              <w:rPr>
                <w:rFonts w:ascii="Times New Roman" w:hAnsi="Times New Roman"/>
                <w:sz w:val="24"/>
                <w:szCs w:val="24"/>
              </w:rPr>
              <w:t>бадминтон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 xml:space="preserve"> – совершенствовать умение детей точно передавать волан партнеру, правильно держать ракетку. </w:t>
            </w: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 xml:space="preserve">Игры с песком </w:t>
            </w:r>
            <w:r w:rsidRPr="00FA6AD3">
              <w:rPr>
                <w:rFonts w:ascii="Times New Roman" w:hAnsi="Times New Roman"/>
                <w:sz w:val="24"/>
                <w:szCs w:val="24"/>
              </w:rPr>
              <w:t>«Гараж для машины»</w:t>
            </w: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 xml:space="preserve">- учить детей использовать их умения и знания о свойствах песка, проявлять творчество при возведении и обыгрывании построек. </w:t>
            </w:r>
            <w:r w:rsidRPr="00391CDF">
              <w:rPr>
                <w:rFonts w:ascii="Times New Roman" w:hAnsi="Times New Roman"/>
                <w:b/>
                <w:sz w:val="24"/>
                <w:szCs w:val="24"/>
              </w:rPr>
              <w:t>Спортивное упражнение</w:t>
            </w:r>
            <w:r w:rsidRPr="00391CDF">
              <w:rPr>
                <w:rFonts w:ascii="Times New Roman" w:hAnsi="Times New Roman"/>
                <w:sz w:val="24"/>
                <w:szCs w:val="24"/>
              </w:rPr>
              <w:t xml:space="preserve"> по выбору. Развивать вестибулярный аппарат детей, воспитывать уверенность в своих силах. </w:t>
            </w:r>
          </w:p>
          <w:p w:rsidR="00413044" w:rsidRPr="000A6F65" w:rsidRDefault="00413044" w:rsidP="006B51A6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1 </w:t>
            </w: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 xml:space="preserve"> половина</w:t>
            </w:r>
          </w:p>
          <w:p w:rsidR="00413044" w:rsidRPr="000A6F65" w:rsidRDefault="00413044" w:rsidP="00F503CD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A6F65">
              <w:rPr>
                <w:rFonts w:ascii="Times New Roman" w:hAnsi="Times New Roman"/>
                <w:sz w:val="24"/>
                <w:szCs w:val="24"/>
              </w:rPr>
              <w:t>Артикуляционная гимнастика, пальчиковые игры, дыхательные упражнения.</w:t>
            </w:r>
          </w:p>
          <w:p w:rsidR="00413044" w:rsidRPr="000A6F65" w:rsidRDefault="00413044" w:rsidP="00F503CD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Дидактическая игра «Кто заметит больше небылиц?»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 xml:space="preserve"> - учить детей выявлять противоречия, нелогичные ситуации, развивать логическое мышление, речь. </w:t>
            </w: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Беседа «Я, ты, он, она – вместе дружная семья»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 xml:space="preserve"> - продолжать формировать у детей представления о дружной семье, формировать желание строить доверительные отношения в семье, основанные на идеалах любви и милосердия. </w:t>
            </w: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 xml:space="preserve">Игры с конструктором «Лего»: «Строим многоэтажный дом» 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 xml:space="preserve">- уточнять представления детей о деталях конструктора, учить строить по условию, познакомить с понятиями «равновесие», «сила тяжести». </w:t>
            </w:r>
          </w:p>
          <w:p w:rsidR="00413044" w:rsidRPr="000A6F65" w:rsidRDefault="00413044" w:rsidP="00F503CD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  <w:u w:val="single"/>
              </w:rPr>
              <w:t>Прогулка.</w:t>
            </w: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 xml:space="preserve"> Наблюдение: природа осенью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 xml:space="preserve"> – обобщить и дополнить знания детей об изменениях, происходящих в природе осенью. </w:t>
            </w: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 xml:space="preserve">Игра с песком «Город» 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 xml:space="preserve">- учить детей строить из песка одни и те же объекты в нескольких вариациях, в зависимости от условий их использования, развивать воображение, творческие способности. </w:t>
            </w: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 xml:space="preserve">Спортивная игра футбол 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 xml:space="preserve">– учить детей выполнять ведение мяча правой и левой ногой, продвигаясь между препятствиями, производить удар по воротам. </w:t>
            </w: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Трудовые поручения: уборка опавшей листвы на групповом участке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 xml:space="preserve"> – учить детей использовать имеющийся опыт, трудовые навыки, подбирать необходимый инвентарь. </w:t>
            </w:r>
          </w:p>
          <w:p w:rsidR="00413044" w:rsidRPr="000A6F65" w:rsidRDefault="00413044" w:rsidP="00057570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2 </w:t>
            </w: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 xml:space="preserve"> половина</w:t>
            </w:r>
          </w:p>
          <w:p w:rsidR="00413044" w:rsidRPr="000A6F65" w:rsidRDefault="00413044" w:rsidP="00F503CD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 xml:space="preserve">Чтение сказки «Джек – покоритель великанов» в пер. с валлийского К.И. Чуковского 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 xml:space="preserve">– продолжать знакомить детей с основными жанровыми особенностями народных сказок. </w:t>
            </w: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Дидактическая игра «Кондитерская фабрика»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 xml:space="preserve"> - расширять представления детей о работе кондитеров, о значимости их труда, развивать воображение. </w:t>
            </w: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 xml:space="preserve">Индивидуальная работа по развитию речи 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 xml:space="preserve">– активизировать в речи детей слова, относящиеся к темам «Школа», «Осень». </w:t>
            </w:r>
          </w:p>
          <w:p w:rsidR="00413044" w:rsidRPr="00391CDF" w:rsidRDefault="00413044" w:rsidP="00391CDF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  <w:u w:val="single"/>
              </w:rPr>
              <w:t>Прогулка.</w:t>
            </w:r>
            <w:r w:rsidRPr="00391C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 xml:space="preserve">Подвижная игра «Мы веселые ребята» - 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 xml:space="preserve">формировать у детей умение бегать легко, ритмично, соблюдать согласованность движений руки ног, развивать скоростные качества. </w:t>
            </w: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 xml:space="preserve">Игра с пением «Гуси, вы гуси» - 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 xml:space="preserve">учить детей выполнять игровые действия, импровизировать, придумывать движения по тексту песни. </w:t>
            </w:r>
            <w:r w:rsidRPr="00391CDF">
              <w:rPr>
                <w:rFonts w:ascii="Times New Roman" w:hAnsi="Times New Roman"/>
                <w:b/>
                <w:sz w:val="24"/>
                <w:szCs w:val="24"/>
              </w:rPr>
              <w:t>Спортивная игра баскетбол.</w:t>
            </w:r>
            <w:r w:rsidRPr="00391CDF">
              <w:rPr>
                <w:rFonts w:ascii="Times New Roman" w:hAnsi="Times New Roman"/>
                <w:sz w:val="24"/>
                <w:szCs w:val="24"/>
              </w:rPr>
              <w:t xml:space="preserve"> Упражнять детей в реакции на сигнал воспитателя. Способствовать развитию ориентации в пространстве.</w:t>
            </w:r>
            <w:r w:rsidRPr="00391CDF">
              <w:rPr>
                <w:rFonts w:ascii="Times New Roman" w:hAnsi="Times New Roman"/>
                <w:b/>
                <w:sz w:val="24"/>
                <w:szCs w:val="24"/>
              </w:rPr>
              <w:t xml:space="preserve"> Подвижная игра «Водяной».</w:t>
            </w:r>
            <w:r w:rsidRPr="00391CDF">
              <w:rPr>
                <w:rFonts w:ascii="Times New Roman" w:hAnsi="Times New Roman"/>
                <w:sz w:val="24"/>
                <w:szCs w:val="24"/>
              </w:rPr>
              <w:t xml:space="preserve"> Развивать быстроту, ловкость, настойчивость, повышать функциональные возможности организма.</w:t>
            </w:r>
          </w:p>
          <w:p w:rsidR="00413044" w:rsidRDefault="00413044" w:rsidP="0032696D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</w:p>
          <w:p w:rsidR="00413044" w:rsidRPr="000A6F65" w:rsidRDefault="00413044" w:rsidP="0032696D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1 </w:t>
            </w: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 xml:space="preserve"> половина</w:t>
            </w:r>
          </w:p>
          <w:p w:rsidR="00413044" w:rsidRPr="000A6F65" w:rsidRDefault="00413044" w:rsidP="0032696D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A6F65">
              <w:rPr>
                <w:rFonts w:ascii="Times New Roman" w:hAnsi="Times New Roman"/>
                <w:sz w:val="24"/>
                <w:szCs w:val="24"/>
              </w:rPr>
              <w:t xml:space="preserve">Артикуляционная гимнастика, дыхательная гимнастика, пальчиковые упражнения. </w:t>
            </w:r>
          </w:p>
          <w:p w:rsidR="00413044" w:rsidRPr="000A6F65" w:rsidRDefault="00413044" w:rsidP="00F503CD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 xml:space="preserve">Работа в уголке природы: дидактическая игра «Как меня зовут?» 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 xml:space="preserve">- активизировать в речи детей и уточнить названия комнатных растений, учить узнавать растения по описанию внешнего вида, особенностям ухода за ним. </w:t>
            </w: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 xml:space="preserve">Упражнение «Скажи наоборот» 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 xml:space="preserve">- расширять и активизировать словарный запас детей, учить подбирать прилагательные – антонимы, четко произносить слова. </w:t>
            </w: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 xml:space="preserve">Рисование на тему «Дымковские кони» 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 xml:space="preserve">- углублять знания детей о декоративно-прикладном искусстве, учить детей при рассматривании игрушек выделять детали узора. </w:t>
            </w:r>
          </w:p>
          <w:p w:rsidR="00413044" w:rsidRPr="000A6F65" w:rsidRDefault="00413044" w:rsidP="00F503CD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  <w:u w:val="single"/>
              </w:rPr>
              <w:t>Прогулка.</w:t>
            </w: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 xml:space="preserve"> Наблюдение «Деревья осенью»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 xml:space="preserve"> - учить детей различать деревья, отмечать произошедшие с ними изменения, составлять краткие рассказы-описания. </w:t>
            </w: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Дидактическая игра «Что где растет?»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 xml:space="preserve"> - закреплять знания детей о растениях, формировать умение группировать растения по месту их произрастания. </w:t>
            </w: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Подвижная игра «Ловишки»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 xml:space="preserve"> - учить действовать в соответствии с тактикой игры, развивать координацию движений, ловкость.</w:t>
            </w:r>
          </w:p>
          <w:p w:rsidR="00413044" w:rsidRPr="000A6F65" w:rsidRDefault="00413044" w:rsidP="004E7776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2</w:t>
            </w: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 xml:space="preserve"> половина</w:t>
            </w:r>
          </w:p>
          <w:p w:rsidR="00413044" w:rsidRPr="000A6F65" w:rsidRDefault="00413044" w:rsidP="004E7776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 xml:space="preserve">Чтение русской народной потешки «Ты пирог съел?» - 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 xml:space="preserve">продолжать знакомить детей с малыми фольклорными формами, учить видеть их самобытность, понимать содержание. </w:t>
            </w: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Слушание музыкального произведения Ф. Шуберта «Музыкальный момент»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 xml:space="preserve"> - познакомить детей с новым жанром музыки, его особенностями, развивать музыкально-слуховые преставления. </w:t>
            </w: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 xml:space="preserve">Настольно-печатная игра «Что где растет?» 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 xml:space="preserve">- закреплять знания детей о растениях, учить группировать их по месту произрастания. </w:t>
            </w:r>
          </w:p>
          <w:p w:rsidR="00413044" w:rsidRPr="000A6F65" w:rsidRDefault="00413044" w:rsidP="004E7776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 xml:space="preserve">Прогулка. Наблюдение: дуб осенью. Чтение стихотворения Н.Матвеевой «Дуб» 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 xml:space="preserve">- предложить детям рассказать, что нового они заметили в убранстве дерева, рассмотреть плод дуба – желудь, рассказать о его строении и назначении. </w:t>
            </w: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Дидактическая игра «Ателье»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 xml:space="preserve"> - учить детей применять в игре знания о способах измерения измерительных приборов, воспитывать уважение к труду швеи, закройщика. </w:t>
            </w: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 xml:space="preserve">Подвижная игра «Жмурки» 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 xml:space="preserve">- развивать внимание, тактильные возможности. </w:t>
            </w:r>
            <w:r w:rsidRPr="00391CDF">
              <w:rPr>
                <w:rFonts w:ascii="Times New Roman" w:hAnsi="Times New Roman"/>
                <w:b/>
                <w:sz w:val="24"/>
                <w:szCs w:val="24"/>
              </w:rPr>
              <w:t>Подвижная игра «Водяной».</w:t>
            </w:r>
            <w:r w:rsidRPr="00391CDF">
              <w:rPr>
                <w:rFonts w:ascii="Times New Roman" w:hAnsi="Times New Roman"/>
                <w:sz w:val="24"/>
                <w:szCs w:val="24"/>
              </w:rPr>
              <w:t xml:space="preserve"> Развивать быстроту, ловкость, настойчивость, повышать функциональные возможности организма.</w:t>
            </w:r>
          </w:p>
          <w:p w:rsidR="00413044" w:rsidRPr="00391CDF" w:rsidRDefault="00413044" w:rsidP="006F4C27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391CDF" w:rsidRDefault="00413044" w:rsidP="00391CDF">
            <w:pPr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6F4C27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1 </w:t>
            </w: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половина</w:t>
            </w:r>
          </w:p>
          <w:p w:rsidR="00413044" w:rsidRPr="000A6F65" w:rsidRDefault="00413044" w:rsidP="004E7776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A6F65">
              <w:rPr>
                <w:rFonts w:ascii="Times New Roman" w:hAnsi="Times New Roman"/>
                <w:sz w:val="24"/>
                <w:szCs w:val="24"/>
              </w:rPr>
              <w:t xml:space="preserve">Артикуляционная гимнастика, дыхательные упражнения, логоритмические упражнения. </w:t>
            </w:r>
          </w:p>
          <w:p w:rsidR="00413044" w:rsidRPr="000A6F65" w:rsidRDefault="00413044" w:rsidP="004E7776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 xml:space="preserve">Упражнение «Ладушки-ладошки» 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 xml:space="preserve">- формировать культурно-гигиенические навыки, учить правильно мыть руки, следить за их чистотой. </w:t>
            </w: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Рассматривание репродукции картины И.И. Шишкина «Рожь»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 xml:space="preserve"> - учить детей воспринимать образ родины через пейзаж, видеть красоту родной природы, выделять использованные художником средства выразительности. </w:t>
            </w: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 xml:space="preserve">Дидактическая игра «Непонятные слова» 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 xml:space="preserve">- развивать звуковую культуру речи, фонематический слух, учить детей различать слова, близкие по звуковому составу. </w:t>
            </w:r>
          </w:p>
          <w:p w:rsidR="00413044" w:rsidRPr="000A6F65" w:rsidRDefault="00413044" w:rsidP="004E7776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  <w:u w:val="single"/>
              </w:rPr>
              <w:t>Прогулка.</w:t>
            </w: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 xml:space="preserve"> Наблюдение: травянистые растения осенью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 xml:space="preserve"> – расширять представления детей о многообразии растительного мира, учить различать травянистые растения по внешнему виду.  </w:t>
            </w: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Спортивная игра баскетбол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 xml:space="preserve"> – совершенствовать технику перемещения шагом и бегом по площадке с остановкой по сигналу воспитателя, воспитывать выдержку, решительность. </w:t>
            </w: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Сюжетно-ролевая игра «Больница»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 xml:space="preserve"> - предложить детям обыграть различные ситуации, развивать инициативу, воображение. </w:t>
            </w:r>
          </w:p>
          <w:p w:rsidR="00413044" w:rsidRPr="000A6F65" w:rsidRDefault="00413044" w:rsidP="006F4C27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2 половина</w:t>
            </w:r>
          </w:p>
          <w:p w:rsidR="00413044" w:rsidRPr="000A6F65" w:rsidRDefault="00413044" w:rsidP="004E7776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 xml:space="preserve">Чтение загадок о животных 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 xml:space="preserve">– учить детей разгадывать загадки различными способами, обосновывать ответ. </w:t>
            </w: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Рассматривание рисунков Ю.А. Ва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снецова к сказке «Три медведя» (</w:t>
            </w: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Л.Н. Толстого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)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 xml:space="preserve"> – развивать эмоциональную отзывчивость при восприятии иллюстраций, обратить внимания на выразительные средства, использованные художником. </w:t>
            </w: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Слушание фрагмента музыкального произведения С. Рахманинова «Музыкальный момент»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 xml:space="preserve"> - расширять представления о чувствах человека, передавать характер музыки. </w:t>
            </w:r>
          </w:p>
          <w:p w:rsidR="00413044" w:rsidRPr="000A6F65" w:rsidRDefault="00413044" w:rsidP="004E7776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  <w:u w:val="single"/>
              </w:rPr>
              <w:t>Прогулка.</w:t>
            </w: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 xml:space="preserve"> Наблюдение за птицами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 xml:space="preserve"> – актуализировать и конкретизировать знания детей о жизни птиц осенью. </w:t>
            </w: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Дидактическая игра «Кто больше увидит»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 xml:space="preserve"> - учить детей последовательно осуществлять зрительное обследование и словесное описание формы предметов. </w:t>
            </w: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Подвижная игра «Бездомный заяц»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 xml:space="preserve"> - развивать координацию движений, ловкость, быстроту реакции, приучать детей следить за своей осанкой во время движения. </w:t>
            </w:r>
            <w:r w:rsidRPr="00391CDF">
              <w:rPr>
                <w:rFonts w:ascii="Times New Roman" w:hAnsi="Times New Roman"/>
                <w:b/>
                <w:sz w:val="24"/>
                <w:szCs w:val="24"/>
              </w:rPr>
              <w:t>Подвижная игра «Сделай, как скажу».</w:t>
            </w:r>
            <w:r w:rsidRPr="00391CDF">
              <w:rPr>
                <w:rFonts w:ascii="Times New Roman" w:hAnsi="Times New Roman"/>
                <w:sz w:val="24"/>
                <w:szCs w:val="24"/>
              </w:rPr>
              <w:t xml:space="preserve"> Формирование умения ориентироваться в пространстве, действовать по словесной инструкции, сопоставлять свои действия с правилами игры.</w:t>
            </w:r>
          </w:p>
          <w:p w:rsidR="00413044" w:rsidRDefault="00413044" w:rsidP="00A27675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A27675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1 половина</w:t>
            </w:r>
          </w:p>
          <w:p w:rsidR="00413044" w:rsidRPr="000A6F65" w:rsidRDefault="00413044" w:rsidP="004E7776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A6F65">
              <w:rPr>
                <w:rFonts w:ascii="Times New Roman" w:hAnsi="Times New Roman"/>
                <w:sz w:val="24"/>
                <w:szCs w:val="24"/>
              </w:rPr>
              <w:t xml:space="preserve">Артикуляционная гимнастика, пальчиковые игры, дыхательная гимнастика. </w:t>
            </w:r>
          </w:p>
          <w:p w:rsidR="00413044" w:rsidRPr="000A6F65" w:rsidRDefault="00413044" w:rsidP="004E7776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Беседа «Моя мама»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 xml:space="preserve"> - предложить детям рассказать, как мамы заботятся о них, обсудить, как ребята могут проявить заботу о маме, помочь ей.  </w:t>
            </w: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Упражнение «Чьи предметы?»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 xml:space="preserve"> - учить детей образовывать притяжательные прилагательные, произносить слова сложной слоговой конструкции.  </w:t>
            </w: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 xml:space="preserve">Дидактическая игра «Листок какого дерева?» 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 xml:space="preserve">- активизировать в речи и уточнить соответствующие понятия, учить правильно образовывать прилагательные  от существительных. </w:t>
            </w:r>
          </w:p>
          <w:p w:rsidR="00413044" w:rsidRPr="000A6F65" w:rsidRDefault="00413044" w:rsidP="004E7776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  <w:u w:val="single"/>
              </w:rPr>
              <w:t xml:space="preserve">Прогулка. </w:t>
            </w: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Наблюдение: настурция осенью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 xml:space="preserve"> – расширять представления детей об осенних цветах, обратить внимание на изменения, происходящие с растением осенью после заморозков. </w:t>
            </w: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Упражнение «Парашютисты»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 xml:space="preserve"> - учить детей выполнять прыжки с высоты 40 см в обозначенное место, развивать мышцы ног. </w:t>
            </w: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Дидактическая игра «Мебельная мастерская»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 xml:space="preserve"> - расширять представления детей о труде столяра, плотника. </w:t>
            </w: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 xml:space="preserve">Трудовые поручения: подготовка клумбы группового участка 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 xml:space="preserve">– учить детей рационально организовывать свою деятельность, воспитывать трудолюбие. </w:t>
            </w:r>
          </w:p>
          <w:p w:rsidR="00413044" w:rsidRPr="000A6F65" w:rsidRDefault="00413044" w:rsidP="00855E3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2 половина</w:t>
            </w:r>
          </w:p>
          <w:p w:rsidR="00413044" w:rsidRPr="000A6F65" w:rsidRDefault="00413044" w:rsidP="004E7776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 xml:space="preserve">Чтение сказки Ш.Перро «Мальчик с пальчик» 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 xml:space="preserve">- предложить детям пересказать понравившиеся фрагменты сказки с опорой на иллюстрации, пояснить смысл поступков героев, дать им оценку. </w:t>
            </w: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 xml:space="preserve">Беседа на тему «Наша Родина – Россия» 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 xml:space="preserve">- расширять представления детей о родной стране, воспитывать любовь к Родине. </w:t>
            </w: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Слушание фрагмента музыкального произведения И. Гайдна «Соната ре мажор» №7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 xml:space="preserve"> – формировать музыкальный вкус детей, способствовать накоплению музыкального опыта. </w:t>
            </w:r>
          </w:p>
          <w:p w:rsidR="00413044" w:rsidRPr="00391CDF" w:rsidRDefault="00413044" w:rsidP="00391CDF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  <w:u w:val="single"/>
              </w:rPr>
              <w:t>Прогулка.</w:t>
            </w: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 xml:space="preserve"> Наблюдение за трудом взрослых: уборка опавшей листвы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 xml:space="preserve"> – продолжать знакомить детей с тем, как готовят растения к зиме. </w:t>
            </w: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 xml:space="preserve">Дидактическая игра «Кто больше увидит» 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 xml:space="preserve">- учить детей последовательно осуществлять зрительное обследование формы предметов и по его результатам составлять словесное описание. </w:t>
            </w: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 xml:space="preserve">Подвижная игра «Гори, гори ясно…» 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 xml:space="preserve">- повышать речевую и двигательную активность, развивать быстроту реакции на сигнал. </w:t>
            </w:r>
            <w:r w:rsidRPr="00391CDF">
              <w:rPr>
                <w:rFonts w:ascii="Times New Roman" w:hAnsi="Times New Roman"/>
                <w:b/>
                <w:sz w:val="24"/>
                <w:szCs w:val="24"/>
              </w:rPr>
              <w:t>Подвижная игра «У медведя во бору».</w:t>
            </w:r>
            <w:r w:rsidRPr="00391CDF">
              <w:rPr>
                <w:rFonts w:ascii="Times New Roman" w:hAnsi="Times New Roman"/>
                <w:sz w:val="24"/>
                <w:szCs w:val="24"/>
              </w:rPr>
              <w:t xml:space="preserve"> Развивать внимание, быстроту реакции, учить действовать в соответствии с правилами игры.</w:t>
            </w:r>
          </w:p>
          <w:p w:rsidR="00413044" w:rsidRDefault="00413044" w:rsidP="00855E3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855E3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1 половина</w:t>
            </w:r>
          </w:p>
          <w:p w:rsidR="00413044" w:rsidRPr="000A6F65" w:rsidRDefault="00413044" w:rsidP="00855E39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A6F65">
              <w:rPr>
                <w:rFonts w:ascii="Times New Roman" w:hAnsi="Times New Roman"/>
                <w:sz w:val="24"/>
                <w:szCs w:val="24"/>
              </w:rPr>
              <w:t xml:space="preserve">Артикуляционная гимнастика, пальчиковые игры, дыхательная гимнастика. </w:t>
            </w:r>
          </w:p>
          <w:p w:rsidR="00413044" w:rsidRPr="000A6F65" w:rsidRDefault="00413044" w:rsidP="00855E39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Беседа на тему «Наши поступки»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 xml:space="preserve"> - формировать у детей умение анализировать свои действия и поступки, соотносить их с общепринятыми нормами поведения. </w:t>
            </w: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Дежурство по столовой: сервируем стол к завтраку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 xml:space="preserve"> – учить детей применять на практике различные правила сервировки стола, поощрять активность, самостоятельность. </w:t>
            </w: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 xml:space="preserve">Подготовка к сюжетно-ролевой игре «Парикмахерская» 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 xml:space="preserve">- расширять представления детей о работе парикмахер, чертах характера, необходимых для успешной работы. </w:t>
            </w:r>
          </w:p>
          <w:p w:rsidR="00413044" w:rsidRPr="000A6F65" w:rsidRDefault="00413044" w:rsidP="00855E39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  <w:u w:val="single"/>
              </w:rPr>
              <w:t>Прогулка.</w:t>
            </w: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 xml:space="preserve"> Наблюдение: осадки осенью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 xml:space="preserve"> – развивать у детей наблюдательность, способность искать и устанавливать причины наблюдаемых явлений и делать выводы. </w:t>
            </w: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Дидактическая игра «Какое время года?»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 xml:space="preserve"> - актуализировать и систематизировать знания детей о явлениях, характерных для различных сезонов. </w:t>
            </w: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Подвижная игра «Удочка»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 xml:space="preserve"> - совершенствовать выполнение детьми основных движений при выполнении прыжков, развивать ловкость. </w:t>
            </w: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Сюжетно-ролевая игра «Магазин игрушек»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 xml:space="preserve"> - развивать у детей умение самостоятельно выбирать тему игры, творчески преобразовывать знакомые сюжеты. </w:t>
            </w:r>
          </w:p>
          <w:p w:rsidR="00413044" w:rsidRPr="000A6F65" w:rsidRDefault="00413044" w:rsidP="00074655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2 половина</w:t>
            </w:r>
          </w:p>
          <w:p w:rsidR="00413044" w:rsidRPr="000A6F65" w:rsidRDefault="00413044" w:rsidP="00855E39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Чтение русской народной сказки «Василиса Прекрасная»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 xml:space="preserve"> - продолжать знакомить детей с произведениями устного народного творчества, учить понимать и воспроизводить образные выражения. </w:t>
            </w: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 xml:space="preserve">Индивидуальная работа по ФЭМП: дидактическая игра «Назови соседей» 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 xml:space="preserve">- упражнять детей в порядковом счете, в понимании отношений между числами натурального ряда. </w:t>
            </w: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 xml:space="preserve">Дидактическая игра «Витаминная семья» 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 xml:space="preserve">- познакомить детей с наиболее полезными садовыми и лесными ягодами и фруктами, формировать понимание необходимости употреблять в пищу полезные продукты. </w:t>
            </w:r>
          </w:p>
          <w:p w:rsidR="00413044" w:rsidRPr="00391CDF" w:rsidRDefault="00413044" w:rsidP="00391CDF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  <w:u w:val="single"/>
              </w:rPr>
              <w:t>Прогулка.</w:t>
            </w: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 xml:space="preserve"> Сюжетно-ролевая игра «Больница»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 xml:space="preserve"> - учить детей самостоятельно распределять роли, пользоваться атрибутами, воспитывать дружеские взаимоотношения. </w:t>
            </w: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 xml:space="preserve">Спортивная игра городки 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 xml:space="preserve">– учить строить фигуры города, выполнять броски в цель, действовать в команде, развивать точность и координацию движений. </w:t>
            </w:r>
            <w:r w:rsidRPr="00391CDF">
              <w:rPr>
                <w:rFonts w:ascii="Times New Roman" w:hAnsi="Times New Roman"/>
                <w:b/>
                <w:sz w:val="24"/>
                <w:szCs w:val="24"/>
              </w:rPr>
              <w:t>Подвижная игра «Белки в лесу».</w:t>
            </w:r>
            <w:r w:rsidRPr="00391CDF">
              <w:rPr>
                <w:rFonts w:ascii="Times New Roman" w:hAnsi="Times New Roman"/>
                <w:sz w:val="24"/>
                <w:szCs w:val="24"/>
              </w:rPr>
              <w:t xml:space="preserve"> Упражнять детей в выполнении игровых действий. Развивать выразительность движений, творчество в двигательной деятельности, ловкость, быстроту реакции.</w:t>
            </w:r>
          </w:p>
          <w:p w:rsidR="00413044" w:rsidRDefault="00413044" w:rsidP="00391CDF">
            <w:pPr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Default="00413044" w:rsidP="00882795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882795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1 половина</w:t>
            </w:r>
          </w:p>
          <w:p w:rsidR="00413044" w:rsidRPr="000A6F65" w:rsidRDefault="00413044" w:rsidP="00855E39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A6F65">
              <w:rPr>
                <w:rFonts w:ascii="Times New Roman" w:hAnsi="Times New Roman"/>
                <w:sz w:val="24"/>
                <w:szCs w:val="24"/>
              </w:rPr>
              <w:t>Артикуляционная гимнастика, пальчиковые игры, дыхательные упражнения.</w:t>
            </w:r>
          </w:p>
          <w:p w:rsidR="00413044" w:rsidRPr="000A6F65" w:rsidRDefault="00413044" w:rsidP="00855E39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Работа в уголке природы: поливаем растения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 xml:space="preserve"> – учить детей самостоятельно определять необходимость полива, напомнить технику полива, активизировать словарь. </w:t>
            </w: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Беседа на тему «Важность соблюдения режима дня»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 xml:space="preserve"> - акцентировать внимание детей на ощущении дискомфорта, который мы испытываем в случае нарушения режима дня, формировать осознанное стремление быть здоровыми и бодрыми. </w:t>
            </w: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Дежурство на занятиях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 xml:space="preserve"> – учить детей самостоятельно и последовательно выполнять обязанности дежурных, учить оценивать свою работу. </w:t>
            </w:r>
          </w:p>
          <w:p w:rsidR="00413044" w:rsidRPr="000A6F65" w:rsidRDefault="00413044" w:rsidP="00855E39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  <w:u w:val="single"/>
              </w:rPr>
              <w:t>Прогулка.</w:t>
            </w: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 xml:space="preserve"> Наблюдение за птицами. Составление загадок о птицах 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 xml:space="preserve">– обобщить знания детей о внешнем строении, повадках, питании птиц города, учить составлять небольшие рассказы-описания о птицах. </w:t>
            </w: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Упражнение «Обведи и раскрась»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 xml:space="preserve"> - учить детей обводить шаблоны, раскрашивать полученные изображения по образцу. </w:t>
            </w: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Подвижная игра «Гуси-лебеди»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 xml:space="preserve"> - формировать умение действовать в соответствии с правилами игры, четко и громко произносить слова. </w:t>
            </w: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Сюжетно-ролевая игра «Салон красоты»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 xml:space="preserve"> - учить передавать в игре особенности деятельности работников салона. </w:t>
            </w:r>
          </w:p>
          <w:p w:rsidR="00413044" w:rsidRPr="000A6F65" w:rsidRDefault="00413044" w:rsidP="00882795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2 половина</w:t>
            </w:r>
          </w:p>
          <w:p w:rsidR="00413044" w:rsidRPr="000A6F65" w:rsidRDefault="00413044" w:rsidP="00855E39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Чтение англ. народной песенки «Перчатки» в переводе С. Маршака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 xml:space="preserve"> – приобщать к поэзии, развивать художественное восприятие, эстетический вкус. </w:t>
            </w: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 xml:space="preserve">Дидактическая игра «У кого такая же игрушка?» 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 xml:space="preserve">- закреплять умения тактильно обследовать предметы, определять их форму, давать словесное описание. </w:t>
            </w: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 xml:space="preserve">Индивидуальная работа по развитию речи: упражнение «Назови правильно» 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 xml:space="preserve">- развивать грамматический строй и звуковую культуру речи. </w:t>
            </w:r>
          </w:p>
          <w:p w:rsidR="00413044" w:rsidRPr="000A6F65" w:rsidRDefault="00413044" w:rsidP="00855E39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  <w:u w:val="single"/>
              </w:rPr>
              <w:t xml:space="preserve">Прогулка. </w:t>
            </w: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Наблюдение: лужи на асфальте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 xml:space="preserve"> – уточнить представления детей о свойствах воды. </w:t>
            </w: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Сюжетно-ролевая игра «Детский сад»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 xml:space="preserve"> - предложить обыграть различные ситуации, выступая в роли воспитателя, родителей, помощника воспитателя. </w:t>
            </w: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Подвижная игра «Кролики»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 xml:space="preserve"> - учить подлезать под гимнастическую скамейку по-пластунски, развивать быстроту реакции, гибкость, ловкость. </w:t>
            </w:r>
            <w:r w:rsidRPr="00391CDF">
              <w:rPr>
                <w:rFonts w:ascii="Times New Roman" w:hAnsi="Times New Roman"/>
                <w:b/>
                <w:sz w:val="24"/>
                <w:szCs w:val="24"/>
              </w:rPr>
              <w:t>Подвижные игры</w:t>
            </w:r>
            <w:r w:rsidRPr="00391CDF">
              <w:rPr>
                <w:rFonts w:ascii="Times New Roman" w:hAnsi="Times New Roman"/>
                <w:sz w:val="24"/>
                <w:szCs w:val="24"/>
              </w:rPr>
              <w:t>: татарская народная игра «Перехватчики». Познакомить детей с правилами игры, учить исполнять роль водящего - ловишки, развивать быстроту реакции, формировать умение реагировать на действия товарищей.</w:t>
            </w:r>
          </w:p>
          <w:p w:rsidR="00413044" w:rsidRPr="000A6F65" w:rsidRDefault="00413044" w:rsidP="004E7776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584E98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1 половина</w:t>
            </w:r>
          </w:p>
          <w:p w:rsidR="00413044" w:rsidRPr="000A6F65" w:rsidRDefault="00413044" w:rsidP="004E7776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A6F65">
              <w:rPr>
                <w:rFonts w:ascii="Times New Roman" w:hAnsi="Times New Roman"/>
                <w:sz w:val="24"/>
                <w:szCs w:val="24"/>
              </w:rPr>
              <w:t>Артикуляционная гимнастика, зрительная гимнастика, пальчиковые игры.</w:t>
            </w:r>
          </w:p>
          <w:p w:rsidR="00413044" w:rsidRPr="000A6F65" w:rsidRDefault="00413044" w:rsidP="004E7776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Беседа на тему «Библиотека – дом, где живут книги»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 xml:space="preserve"> - познакомить с содержанием работы библиотекаря, воспитывать любовь к книгам. </w:t>
            </w: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 xml:space="preserve">Игры со строительным материалом: строим аэродром 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 xml:space="preserve">– познакомить детей с новым строительным набором, учить комбинировать детали, обыгрывать постройку. </w:t>
            </w: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Подготовка к сюжетно-ролевым играм «Шоферы», «Автобус»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 xml:space="preserve"> - создавать атмосферу творчества и доверия, предоставить каждому ребенку возможность проявить себя в подготовке и процессе игры. </w:t>
            </w:r>
          </w:p>
          <w:p w:rsidR="00413044" w:rsidRPr="000A6F65" w:rsidRDefault="00413044" w:rsidP="004E7776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  <w:u w:val="single"/>
              </w:rPr>
              <w:t>Прогулка.</w:t>
            </w: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 xml:space="preserve"> Наблюдение за грузовыми машинами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 xml:space="preserve"> – расширять представления детей о многообразии грузовых машин, о том, какие грузы перевозят с их помощью. </w:t>
            </w: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Дидактическая игра «Отгадай, что на моей картинке»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 xml:space="preserve"> - формировать у детей умение зрительно обследовать предмет или изображение и давать словесное описание формы предметов. </w:t>
            </w: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 xml:space="preserve">Подвижная игра «Спящая лиса» 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 xml:space="preserve">- формировать умения выполнять игровые действия, развивать координацию движений, ловкость. </w:t>
            </w:r>
          </w:p>
          <w:p w:rsidR="00413044" w:rsidRPr="000A6F65" w:rsidRDefault="00413044" w:rsidP="00C046C2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2 половина</w:t>
            </w:r>
          </w:p>
          <w:p w:rsidR="00413044" w:rsidRPr="000A6F65" w:rsidRDefault="00413044" w:rsidP="004E7776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 xml:space="preserve">Чтение стихотворения А. Барто «Вовка – добрая душа» 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 xml:space="preserve">- познакомить детей с произведением, учить пересказывать отрывки стихотворения с опорой на рисунки.  </w:t>
            </w: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Работа в уголке книги: реставрация книг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 xml:space="preserve"> – учить детей выполнять трудовые операции по реставрации книг, воспитывать бережное отношение к книгам. </w:t>
            </w: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Сюжетно-ролевая игра «Семья»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 xml:space="preserve"> - организовать проигрывание различных ситуаций: «ребенок простудился», «мама болеет», «генеральная уборка» и др. </w:t>
            </w:r>
          </w:p>
          <w:p w:rsidR="00413044" w:rsidRPr="00391CDF" w:rsidRDefault="00413044" w:rsidP="00391CDF">
            <w:pPr>
              <w:jc w:val="both"/>
              <w:rPr>
                <w:b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  <w:u w:val="single"/>
              </w:rPr>
              <w:t>Прогулка.</w:t>
            </w: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 xml:space="preserve"> Наблюдение: клен в золотом убранстве. Сбор листьев для гербария 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 xml:space="preserve">– учить детей находить знакомые деревья по стволу и листьям, плодам, расположению ветвей. </w:t>
            </w: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 xml:space="preserve">Сюжетно-ролевая игра «Шоферы»: сюжет «Работа механика» 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 xml:space="preserve">- учить детей в соответствии с сюжетом отображать в игре знания об окружающей жизни. </w:t>
            </w: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 xml:space="preserve">Упражнение «Парад войск» 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 xml:space="preserve">- учить детей двигаться в колонне по одному, перестраиваться на ходу в колонну по два (три, четыре), выполнять строевые упражнения. </w:t>
            </w:r>
            <w:r w:rsidRPr="00391CDF">
              <w:rPr>
                <w:rFonts w:ascii="Times New Roman" w:hAnsi="Times New Roman"/>
                <w:b/>
                <w:sz w:val="24"/>
                <w:szCs w:val="24"/>
              </w:rPr>
              <w:t>Сюжетно-ролевая игра «Поездка в зоопарк».</w:t>
            </w:r>
            <w:r w:rsidRPr="00391CDF">
              <w:rPr>
                <w:rFonts w:ascii="Times New Roman" w:hAnsi="Times New Roman"/>
                <w:sz w:val="24"/>
                <w:szCs w:val="24"/>
              </w:rPr>
              <w:t xml:space="preserve"> Формировать у детей умение распределять роли, уточнить и активизировать в речи названия зверей и их детенышей, учить рассказывать о своих впечатлениях.</w:t>
            </w:r>
          </w:p>
          <w:p w:rsidR="00413044" w:rsidRDefault="00413044" w:rsidP="00F948BB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F948BB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1 половина</w:t>
            </w:r>
          </w:p>
          <w:p w:rsidR="00413044" w:rsidRPr="000A6F65" w:rsidRDefault="00413044" w:rsidP="004E7776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A6F65">
              <w:rPr>
                <w:rFonts w:ascii="Times New Roman" w:hAnsi="Times New Roman"/>
                <w:sz w:val="24"/>
                <w:szCs w:val="24"/>
              </w:rPr>
              <w:t>Артикуляционная гимнастика, пальчиковые игры, дыхательная гимнастика</w:t>
            </w:r>
          </w:p>
          <w:p w:rsidR="00413044" w:rsidRPr="000A6F65" w:rsidRDefault="00413044" w:rsidP="004E7776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 xml:space="preserve">Упражнение «В гостях у Мойдодыра» 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 xml:space="preserve">- формировать осознанное отношение к своему здоровью, понимание значимости гигиенических процедур. </w:t>
            </w: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Сюжетно-ролевая игра «Парикмахерская»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 xml:space="preserve"> - совершенствовать умение детей согласовывать тему игры, распределять роли, сообща выполнять задуманное. </w:t>
            </w: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 xml:space="preserve">Подвижная игра «Великаны-карлики» 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 xml:space="preserve">- учить детей выполнять игровые действия в соответствии с правилами, развивать внимание, быстроту реакции. </w:t>
            </w:r>
          </w:p>
          <w:p w:rsidR="00413044" w:rsidRPr="000A6F65" w:rsidRDefault="00413044" w:rsidP="004E7776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  <w:u w:val="single"/>
              </w:rPr>
              <w:t xml:space="preserve">Прогулка. </w:t>
            </w: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Наблюдение: природа в середине осени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 xml:space="preserve"> – уточнить представления детей об изменениях в погоде, характерных для второй половины октября. </w:t>
            </w: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Дидактическая игра «Охотник»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 xml:space="preserve"> - учить детей применять в игре умение классифицировать животных по различным признакам, уточнить названия видов зверей, рыб, птиц. </w:t>
            </w: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Подвижная игра «Третий лишний»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 xml:space="preserve"> - способствовать совершенствованию выполнения детьми основных движений при беге, развивать координацию движений, ловкость. </w:t>
            </w:r>
          </w:p>
          <w:p w:rsidR="00413044" w:rsidRPr="000A6F65" w:rsidRDefault="00413044" w:rsidP="00F948BB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2 половина</w:t>
            </w:r>
          </w:p>
          <w:p w:rsidR="00413044" w:rsidRPr="000A6F65" w:rsidRDefault="00413044" w:rsidP="004E7776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Чтение глав из книги Ф. Зальтен «Бемби» в переводе с нем. Ф. Нагибина –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 xml:space="preserve"> учить детей понимать характер и поведение героев, передавать эмоции, вызванные произведением. </w:t>
            </w: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 xml:space="preserve">Дидактическая игра «Кто знает, пусть продолжает» 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 xml:space="preserve">- учить детей подбирать обобщающие понятия для группы предметов, корректно комментировать ошибки товарищей. </w:t>
            </w: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Слушание фрагмента музыкального произведения И. Гайдна «Соната ре мажор» №7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 xml:space="preserve"> – воспитывать любовь к классическим произведениям, отмечать средства музыкальной выразительности. </w:t>
            </w:r>
          </w:p>
          <w:p w:rsidR="00413044" w:rsidRPr="00391CDF" w:rsidRDefault="00413044" w:rsidP="004E7776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  <w:u w:val="single"/>
              </w:rPr>
              <w:t>Прогулка.</w:t>
            </w: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 xml:space="preserve"> Экспериментирование: пускание парусных корабликов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 xml:space="preserve"> – в ветреную погоду предложить детям пустить в плавание кораблики по лужам, обсудить, что приводит кораблики в движение. </w:t>
            </w: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Подвижная игра «Успей пробежать»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 xml:space="preserve"> - учить детей правильно выполнять игровые действия, развивать смелость, ловкость, уверенность в себе, точность движений. </w:t>
            </w: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Сюжетно-ролевая игра «Библиотека»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 xml:space="preserve"> - учить детей использовать в игре их знания и опыт, передавать в игре различные действия библиотекаря. </w:t>
            </w:r>
            <w:r w:rsidRPr="00391CDF">
              <w:rPr>
                <w:rFonts w:ascii="Times New Roman" w:hAnsi="Times New Roman"/>
                <w:b/>
                <w:sz w:val="24"/>
                <w:szCs w:val="24"/>
              </w:rPr>
              <w:t>Подвижная игра «Стоп».</w:t>
            </w:r>
            <w:r w:rsidRPr="00391CDF">
              <w:rPr>
                <w:rFonts w:ascii="Times New Roman" w:hAnsi="Times New Roman"/>
                <w:sz w:val="24"/>
                <w:szCs w:val="24"/>
              </w:rPr>
              <w:t xml:space="preserve"> Упражнять детей в беге, развивать внимание, умение согласовывать свои действия с командой.</w:t>
            </w:r>
          </w:p>
          <w:p w:rsidR="00413044" w:rsidRPr="000A6F65" w:rsidRDefault="00413044" w:rsidP="004E7776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A4071B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1 половина</w:t>
            </w:r>
          </w:p>
          <w:p w:rsidR="00413044" w:rsidRPr="000A6F65" w:rsidRDefault="00413044" w:rsidP="004E7776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A6F65">
              <w:rPr>
                <w:rFonts w:ascii="Times New Roman" w:hAnsi="Times New Roman"/>
                <w:sz w:val="24"/>
                <w:szCs w:val="24"/>
              </w:rPr>
              <w:t xml:space="preserve">Артикуляционная гимнастика, пальчиковые игры, дыхательная гимнастика. </w:t>
            </w:r>
          </w:p>
          <w:p w:rsidR="00413044" w:rsidRPr="000A6F65" w:rsidRDefault="00413044" w:rsidP="004E7776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 xml:space="preserve">Упражнение «Аккуратный шкафчик» 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 xml:space="preserve">- формировать сознанное отношение стремление к поддержанию порядка, чистоты одежды, воспитывать опрятность, аккуратность. </w:t>
            </w: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Аппликация «Дымковский петушок»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 xml:space="preserve"> - организовать применение детьми знаний о дымковской игрушке, умение выполнять аппликацию, участвовать в коллективной работе. </w:t>
            </w: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Подвижная игра «Кролики»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 xml:space="preserve"> - предложить детям рассказать правила игры, пояснить как нужно действовать игрокам, водящему, развивать ловкость, быстроту реакции. </w:t>
            </w:r>
          </w:p>
          <w:p w:rsidR="00413044" w:rsidRPr="000A6F65" w:rsidRDefault="00413044" w:rsidP="004E7776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  <w:u w:val="single"/>
              </w:rPr>
              <w:t xml:space="preserve">Прогулка. </w:t>
            </w: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Наблюдение за солнцем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 xml:space="preserve"> – учить определять положение солнца над горизонтом, помочь выявить зависимость между этой величиной и длиной дня. </w:t>
            </w: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Дидактическая игра «Угадай, что мы задумали»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 xml:space="preserve"> - учить детей выделять существенные признаки предметов, составлять загадки-описания. </w:t>
            </w: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 xml:space="preserve">Игра с песком: постройка гаража 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 xml:space="preserve">– учить детей создавать различные постройки из песка по словесной инструкции, обыгрывать постройку. </w:t>
            </w:r>
          </w:p>
          <w:p w:rsidR="00413044" w:rsidRPr="000A6F65" w:rsidRDefault="00413044" w:rsidP="00A4071B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2 половина</w:t>
            </w:r>
          </w:p>
          <w:p w:rsidR="00413044" w:rsidRPr="000A6F65" w:rsidRDefault="00413044" w:rsidP="004E7776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 xml:space="preserve">Заучивание стихотворения П. Воронько «Лучше нет родного края» в переводе с укр. С. Маршака 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 xml:space="preserve">– учить детей понимать, чувствовать образный язык стихотворения, выразительно декламировать его. </w:t>
            </w: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 xml:space="preserve">Дидактическая игра «Узнай по описанию» 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 xml:space="preserve">- учить детей различать деревья по описанию, составлять загадки-описания по плану, развивать логическое мышление, речь. </w:t>
            </w: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Беседа на тему «Моя любимая игрушка»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 xml:space="preserve"> - учить детей рассказывать о любимой игрушке по плану, описать ее подробно и интересно, воспитывать бережное отношение к игрушкам. </w:t>
            </w:r>
          </w:p>
          <w:p w:rsidR="00413044" w:rsidRPr="000A6F65" w:rsidRDefault="00413044" w:rsidP="004E7776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  <w:u w:val="single"/>
              </w:rPr>
              <w:t xml:space="preserve">Прогулка. </w:t>
            </w: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Наблюдение: свойства ветра. Чтение стихотворения Н.Матвеевой  «Дуб и ветер»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 xml:space="preserve"> - обсудить с детьми, каким бывает ветер, предложить понаблюдать и описать состояние ветра в данную минуту. </w:t>
            </w: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 xml:space="preserve">Подвижная игра «Платочек-невидимка» 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 xml:space="preserve">- учить детей выполнять игровые действия, развивать способность концентрировать внимание, ловкость, координацию движений. </w:t>
            </w: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Сюжетно-ролевая игра «Больница»: сюжет «Прием у врача»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 xml:space="preserve"> - учить детей обыгрывать различные ситуации, выступая в роли врача, медсестры, пациента, поддерживать диалог. </w:t>
            </w:r>
            <w:r w:rsidRPr="00391CDF">
              <w:rPr>
                <w:rFonts w:ascii="Times New Roman" w:hAnsi="Times New Roman"/>
                <w:b/>
                <w:sz w:val="24"/>
                <w:szCs w:val="24"/>
              </w:rPr>
              <w:t>Подвижная игра «Стоп».</w:t>
            </w:r>
            <w:r w:rsidRPr="00391CDF">
              <w:rPr>
                <w:rFonts w:ascii="Times New Roman" w:hAnsi="Times New Roman"/>
                <w:sz w:val="24"/>
                <w:szCs w:val="24"/>
              </w:rPr>
              <w:t xml:space="preserve"> Упражнять детей в беге, развивать внимание, умение согласовывать свои действия с командой.</w:t>
            </w:r>
          </w:p>
          <w:p w:rsidR="00413044" w:rsidRDefault="00413044" w:rsidP="00A4071B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Default="00413044" w:rsidP="00A4071B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A4071B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1 половина</w:t>
            </w:r>
          </w:p>
          <w:p w:rsidR="00413044" w:rsidRPr="000A6F65" w:rsidRDefault="00413044" w:rsidP="004E7776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A6F65">
              <w:rPr>
                <w:rFonts w:ascii="Times New Roman" w:hAnsi="Times New Roman"/>
                <w:sz w:val="24"/>
                <w:szCs w:val="24"/>
              </w:rPr>
              <w:t xml:space="preserve">Артикуляционная гимнастика, дыхательные упражнения, логоритмическая гимнастика. </w:t>
            </w:r>
          </w:p>
          <w:p w:rsidR="00413044" w:rsidRPr="000A6F65" w:rsidRDefault="00413044" w:rsidP="004E7776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Беседа о правилах общения со сверстниками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 xml:space="preserve"> – предложить детям рассмотреть различные ситуации общения, помочь сформулировать правила общения. </w:t>
            </w: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Сюжетно-ролевая игра «Строители»: сюжет «Дизайн постройки» -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 xml:space="preserve"> учить подбирать необходимый строительный материал, включать планирование постройки и конструирование в состав игровых действий. </w:t>
            </w: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Анализ ситуаций по теме «Контакты с незнакомыми людьми на улице»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 xml:space="preserve"> - рассмотреть и обсудить с детьми типичные ситуации контактов с незнакомыми людьми на улице, научить их правильно вести себя в таких ситуациях. </w:t>
            </w:r>
          </w:p>
          <w:p w:rsidR="00413044" w:rsidRPr="000A6F65" w:rsidRDefault="00413044" w:rsidP="004E7776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  <w:u w:val="single"/>
              </w:rPr>
              <w:t>Прогулка.</w:t>
            </w: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 xml:space="preserve"> Экспериментирование: опыт «Солнце согревает землю» -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 xml:space="preserve"> предложить детям при помощи двух термометров, установленных в разных местах участка (на солнце и в тени), измерить  температуру, сравнить полученные значения. </w:t>
            </w: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Дидактическая игра «Найди на ощупь»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 xml:space="preserve"> - учить детей определять форму предметов, сопоставлять и комментировать полученные результаты. </w:t>
            </w: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 xml:space="preserve">Игра-эстафета «Не урони мешочек» 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 xml:space="preserve">- учить детей выполнять игровые действия в быстром темпе, развивать скоростные качества, быстроту реакции. </w:t>
            </w:r>
          </w:p>
          <w:p w:rsidR="00413044" w:rsidRPr="000A6F65" w:rsidRDefault="00413044" w:rsidP="00973E42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2 половина</w:t>
            </w:r>
          </w:p>
          <w:p w:rsidR="00413044" w:rsidRPr="000A6F65" w:rsidRDefault="00413044" w:rsidP="004E7776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 xml:space="preserve">Чтение рассказа А. Куприна «Слон» 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 xml:space="preserve">- предложить детям пересказать произведение, выделить то, что их заинтересовало, охарактеризовать поступки героев, их нравственные качества. </w:t>
            </w: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 xml:space="preserve">Дидактическая игра «Придумай и сложи» 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 xml:space="preserve">- упражнять детей в придумывании и выкладывании различных фигур из счетных палочек, пересчете их количества, развивать воображение. </w:t>
            </w:r>
          </w:p>
          <w:p w:rsidR="00413044" w:rsidRPr="000A6F65" w:rsidRDefault="00413044" w:rsidP="004E7776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  <w:u w:val="single"/>
              </w:rPr>
              <w:t>Прогулка.</w:t>
            </w: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 xml:space="preserve"> Наблюдение за трудом взрослых: посадка кустарников и деревьев –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 xml:space="preserve"> расширять представления детей о многообразии сезонных работ в саду. </w:t>
            </w: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Подвижная игра «Мяч водящему»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 xml:space="preserve"> - развивать крупную моторику рук, повышать подвижность суставов, воспитывать целеустремленность. </w:t>
            </w: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Сюжетно-ролевая игра «Магазин»: сюжет «Покупаем моющие средства»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 xml:space="preserve"> - учить выступать в роли продавца и покупателя, развивать самостоятельность. </w:t>
            </w:r>
            <w:r w:rsidRPr="00A3795F">
              <w:rPr>
                <w:rFonts w:ascii="Times New Roman" w:hAnsi="Times New Roman"/>
                <w:b/>
                <w:sz w:val="24"/>
                <w:szCs w:val="24"/>
              </w:rPr>
              <w:t xml:space="preserve">Подвижная игра «Ловкий оленевод». </w:t>
            </w:r>
            <w:r w:rsidRPr="00A3795F">
              <w:rPr>
                <w:rFonts w:ascii="Times New Roman" w:hAnsi="Times New Roman"/>
                <w:sz w:val="24"/>
                <w:szCs w:val="24"/>
              </w:rPr>
              <w:t>Развивать меткость, воспитывать уверенность в себе</w:t>
            </w:r>
            <w:r w:rsidRPr="00A3795F">
              <w:rPr>
                <w:rFonts w:ascii="Times New Roman" w:hAnsi="Times New Roman"/>
                <w:b/>
                <w:sz w:val="24"/>
                <w:szCs w:val="24"/>
              </w:rPr>
              <w:t>. Спортивная игра городки.</w:t>
            </w:r>
            <w:r w:rsidRPr="00A3795F">
              <w:rPr>
                <w:rFonts w:ascii="Times New Roman" w:hAnsi="Times New Roman"/>
                <w:sz w:val="24"/>
                <w:szCs w:val="24"/>
              </w:rPr>
              <w:t xml:space="preserve"> Продолжать знакомить детей с фигурами. Развивать координацию движений, глазомер.</w:t>
            </w:r>
          </w:p>
          <w:p w:rsidR="00413044" w:rsidRPr="000A6F65" w:rsidRDefault="00413044" w:rsidP="003B16B1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1 половина</w:t>
            </w:r>
          </w:p>
          <w:p w:rsidR="00413044" w:rsidRPr="000A6F65" w:rsidRDefault="00413044" w:rsidP="004E7776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A6F65">
              <w:rPr>
                <w:rFonts w:ascii="Times New Roman" w:hAnsi="Times New Roman"/>
                <w:sz w:val="24"/>
                <w:szCs w:val="24"/>
              </w:rPr>
              <w:t>Артикуляционная гимнастика, дыхательная гимнастика, пальчиковые игры.</w:t>
            </w:r>
          </w:p>
          <w:p w:rsidR="00413044" w:rsidRPr="000A6F65" w:rsidRDefault="00413044" w:rsidP="004E7776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Беседа на тему «Север России»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 xml:space="preserve"> - познакомить детей с природными условиями, растениями и животными Севера. </w:t>
            </w: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 xml:space="preserve">Сюжетно-ролевая игра «Моряки» 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 xml:space="preserve">- учить детей воплощать в игре свои идеи, использовать свои знания и умения. </w:t>
            </w: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Упражнение «Подбери рифму»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 xml:space="preserve"> - учить детей различать слова, близкие по звуковому составу, подбирать рифму к слову, развивать звуковую культуру речи. </w:t>
            </w:r>
          </w:p>
          <w:p w:rsidR="00413044" w:rsidRPr="000A6F65" w:rsidRDefault="00413044" w:rsidP="004E7776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  <w:u w:val="single"/>
              </w:rPr>
              <w:t xml:space="preserve">Прогулка. </w:t>
            </w: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Наблюдение: деревья в середине осени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 xml:space="preserve"> – учить детей отвечать на вопросы о произошедших осенью изменениях в живой природе. </w:t>
            </w: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 xml:space="preserve">Сюжетно-ролевая игра «Семья» 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 xml:space="preserve">- формировать у детей социокультурные компетенции, учить определять место и роль в окружающем мире, в семье, в коллективе. </w:t>
            </w: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Дидактическая игра «Природа и человек»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 xml:space="preserve"> - систематизировать знания детей о том, что создано человеком и что дает человеку природа.  </w:t>
            </w: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Подвижная игра «Мы веселые ребята»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 xml:space="preserve"> - развивать силу, ловкость, быстроту реакции. </w:t>
            </w:r>
          </w:p>
          <w:p w:rsidR="00413044" w:rsidRPr="000A6F65" w:rsidRDefault="00413044" w:rsidP="003B16B1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2 половина</w:t>
            </w:r>
          </w:p>
          <w:p w:rsidR="00413044" w:rsidRPr="000A6F65" w:rsidRDefault="00413044" w:rsidP="004E7776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 xml:space="preserve">Заучивание песенки «Когда солнышко взойдет, роса на землю падет» 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 xml:space="preserve">- повышать интерес к устному народному творчеству, формировать интонационную выразительность. </w:t>
            </w: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Индивидуальная работа по ФЭМП: дидактическая игра «Считай – не ошибись!»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 xml:space="preserve"> - упражнять детей в нахождении цифры, соответствующей количеству предметов на карточке. </w:t>
            </w: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Подвижная игра «Третий лишний»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 xml:space="preserve"> - развивать способность концентрировать внимание, ловкость, координацию движений. </w:t>
            </w:r>
          </w:p>
          <w:p w:rsidR="00413044" w:rsidRPr="00A3795F" w:rsidRDefault="00413044" w:rsidP="00A3795F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  <w:u w:val="single"/>
              </w:rPr>
              <w:t>Прогулка.</w:t>
            </w: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 xml:space="preserve"> Наблюдение за грачами 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 xml:space="preserve">– учить детей определять данный вид птиц по внешнему виду, повадкам, рассказывать о них по результатам наблюдений. </w:t>
            </w: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 xml:space="preserve">Дидактическая игра «Составь предмет» 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 xml:space="preserve">- учить детей применять свои знания о геометрических фигурах в игре, складывать предмет из разных геометрических фигур. </w:t>
            </w: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Подвижная игра «Жмурки»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 xml:space="preserve"> - развивать внимание, тактильные возможности, формировать умение анализировать информацию. </w:t>
            </w: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Спортивная игра городки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 xml:space="preserve"> – закреплять умение детей принимать и сохранять стойку игрока, правильно держать биту, располагать фигуры в городе, развивать глазомер. </w:t>
            </w:r>
            <w:r w:rsidRPr="00A3795F">
              <w:rPr>
                <w:rFonts w:ascii="Times New Roman" w:hAnsi="Times New Roman"/>
                <w:b/>
                <w:sz w:val="24"/>
                <w:szCs w:val="24"/>
              </w:rPr>
              <w:t xml:space="preserve">Подвижная игра «Ловкий оленевод». </w:t>
            </w:r>
            <w:r w:rsidRPr="00A3795F">
              <w:rPr>
                <w:rFonts w:ascii="Times New Roman" w:hAnsi="Times New Roman"/>
                <w:sz w:val="24"/>
                <w:szCs w:val="24"/>
              </w:rPr>
              <w:t>Развивать меткость, воспитывать уверенность в себе</w:t>
            </w:r>
            <w:r w:rsidRPr="00A3795F">
              <w:rPr>
                <w:rFonts w:ascii="Times New Roman" w:hAnsi="Times New Roman"/>
                <w:b/>
                <w:sz w:val="24"/>
                <w:szCs w:val="24"/>
              </w:rPr>
              <w:t>. Спортивная игра городки.</w:t>
            </w:r>
            <w:r w:rsidRPr="00A3795F">
              <w:rPr>
                <w:rFonts w:ascii="Times New Roman" w:hAnsi="Times New Roman"/>
                <w:sz w:val="24"/>
                <w:szCs w:val="24"/>
              </w:rPr>
              <w:t xml:space="preserve"> Продолжать знакомить детей с фигурами. Развивать координацию движений, глазомер</w:t>
            </w:r>
          </w:p>
          <w:p w:rsidR="00413044" w:rsidRDefault="00413044" w:rsidP="002A69E8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2A69E8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1 половина</w:t>
            </w:r>
          </w:p>
          <w:p w:rsidR="00413044" w:rsidRPr="000A6F65" w:rsidRDefault="00413044" w:rsidP="004E7776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A6F65">
              <w:rPr>
                <w:rFonts w:ascii="Times New Roman" w:hAnsi="Times New Roman"/>
                <w:sz w:val="24"/>
                <w:szCs w:val="24"/>
              </w:rPr>
              <w:t xml:space="preserve">Артикуляционная гимнастика, дыхательная гимнастика, логоритмические упражнения. </w:t>
            </w:r>
          </w:p>
          <w:p w:rsidR="00413044" w:rsidRPr="000A6F65" w:rsidRDefault="00413044" w:rsidP="004E7776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Беседа «Наши чувства»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 xml:space="preserve"> - активизировать в речи детей и уточнить понятия, связанные с эмоциональными состояниями человека. </w:t>
            </w: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 xml:space="preserve">Упражнение «Один-много» 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 xml:space="preserve">- обогащать и активизировать словарь, учить образовывать множественное число существительных. </w:t>
            </w: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Подготовка к сюжетно-ролевой игре «Пожарные»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 xml:space="preserve"> - обогащение игрового опыта детей, систематизировать и дополнить знания детей по данной теме. </w:t>
            </w:r>
          </w:p>
          <w:p w:rsidR="00413044" w:rsidRPr="000A6F65" w:rsidRDefault="00413044" w:rsidP="004E7776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  <w:u w:val="single"/>
              </w:rPr>
              <w:t>Прогулка.</w:t>
            </w: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 xml:space="preserve"> Наблюдение за трудом взрослых: окапывание деревьев и кустарников 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 xml:space="preserve">– продолжать знакомить детей с сезонными работами в саду, с трудовыми операциями по подготовке растений к зиме, с инвентарем садовника. </w:t>
            </w: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Дидактическая игра «Подбери по форме»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 xml:space="preserve"> - развивать зрительное восприятие, внимание, активизировать в речи соответствующие понятия. </w:t>
            </w: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 xml:space="preserve">Подвижная игра «Охотник» 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 xml:space="preserve">- совершенствовать основные умения при беге, развивать меткость. </w:t>
            </w:r>
          </w:p>
          <w:p w:rsidR="00413044" w:rsidRPr="000A6F65" w:rsidRDefault="00413044" w:rsidP="002A69E8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2 половина</w:t>
            </w:r>
          </w:p>
          <w:p w:rsidR="00413044" w:rsidRPr="000A6F65" w:rsidRDefault="00413044" w:rsidP="004E7776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Чтение стихотворения Э. Мошковской «Какие бывают подарки»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 xml:space="preserve"> - воспитывать любовь к поэзии, учить внимательно слушать, отличать поэтическое произведение от прозы. </w:t>
            </w: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Подвижная игра «Стоп»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 xml:space="preserve"> - учить контролировать свои действия, быстро реагировать на звуковой сигнал. </w:t>
            </w: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 xml:space="preserve">Сюжетно-ролевая игра «Ателье» 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 xml:space="preserve">- учить объединять в игре различные сюжеты, роли. </w:t>
            </w:r>
          </w:p>
          <w:p w:rsidR="00413044" w:rsidRPr="00A3795F" w:rsidRDefault="00413044" w:rsidP="00A3795F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Прогулка. Наблюдение за голубем и синицей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 xml:space="preserve"> – учить детей составлять сравнительный рассказ-описание птиц, выделять их сходства и различия. </w:t>
            </w: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Дидактическая игра «Слушай и делай»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 xml:space="preserve"> - развивать внимание, формировать умение действовать по инструкции.  </w:t>
            </w: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Упражнение «Охотники»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 xml:space="preserve"> - упражнять детей в метании набивного мешочка в цель с расстояния 4-5 м, развивать глазомер, координацию и точность движений. </w:t>
            </w:r>
            <w:r w:rsidRPr="00A3795F">
              <w:rPr>
                <w:rFonts w:ascii="Times New Roman" w:hAnsi="Times New Roman"/>
                <w:b/>
                <w:sz w:val="24"/>
                <w:szCs w:val="24"/>
              </w:rPr>
              <w:t xml:space="preserve">Дидактическая игра «Слушай и считай». </w:t>
            </w:r>
            <w:r w:rsidRPr="00A3795F">
              <w:rPr>
                <w:rFonts w:ascii="Times New Roman" w:hAnsi="Times New Roman"/>
                <w:sz w:val="24"/>
                <w:szCs w:val="24"/>
              </w:rPr>
              <w:t xml:space="preserve">Закреплять навыки порядкового счета.  Развивать внимание, память. </w:t>
            </w:r>
            <w:r w:rsidRPr="00A3795F">
              <w:rPr>
                <w:rFonts w:ascii="Times New Roman" w:hAnsi="Times New Roman"/>
                <w:b/>
                <w:sz w:val="24"/>
                <w:szCs w:val="24"/>
              </w:rPr>
              <w:t>Сюжетно-ролевая игра «Строители».</w:t>
            </w:r>
            <w:r w:rsidRPr="00A3795F">
              <w:rPr>
                <w:rFonts w:ascii="Times New Roman" w:hAnsi="Times New Roman"/>
                <w:sz w:val="24"/>
                <w:szCs w:val="24"/>
              </w:rPr>
              <w:t xml:space="preserve"> Совершенствовать умение детей объединяться в игре, распределять роли, выполнять игровые действия в соответствии с игровым замыслом. </w:t>
            </w:r>
          </w:p>
          <w:p w:rsidR="00413044" w:rsidRPr="000A6F65" w:rsidRDefault="00413044" w:rsidP="004E7776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4E7776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21774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1 половина</w:t>
            </w:r>
          </w:p>
          <w:p w:rsidR="00413044" w:rsidRPr="000A6F65" w:rsidRDefault="00413044" w:rsidP="004E7776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A6F65">
              <w:rPr>
                <w:rFonts w:ascii="Times New Roman" w:hAnsi="Times New Roman"/>
                <w:sz w:val="24"/>
                <w:szCs w:val="24"/>
              </w:rPr>
              <w:t>Артикуляционная гимнастика, пальчиковые игры, кинезиологические упражнения</w:t>
            </w:r>
          </w:p>
          <w:p w:rsidR="00413044" w:rsidRPr="000A6F65" w:rsidRDefault="00413044" w:rsidP="004E7776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Беседа «Домашние и дикие животные»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 xml:space="preserve"> - обсудить с детьми, каких животных относят к домашним, каких домашних животных знают ребята, предложить рассказать о своих питомцам, о том, как ребята, ухаживают за ними. </w:t>
            </w: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 xml:space="preserve">Сюжетно-ролевая игра «Пожарные» 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 xml:space="preserve">- учить детей обыгрывать различные ситуации, связанные с деятельностью пожарных. </w:t>
            </w: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Настольно-печатная игра «Зоологическое лото»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 xml:space="preserve"> - учить применять в игре свои знания о домашних и диких животных, развивать логическое мышление. </w:t>
            </w:r>
          </w:p>
          <w:p w:rsidR="00413044" w:rsidRPr="000A6F65" w:rsidRDefault="00413044" w:rsidP="004E7776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  <w:u w:val="single"/>
              </w:rPr>
              <w:t>Прогулка.</w:t>
            </w: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 xml:space="preserve"> Беседа об осени 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 xml:space="preserve">– уточнить и обобщить представления детей об осенних явлениях природы. </w:t>
            </w: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Дидактическая игра «Фигурки из цветной мозаики»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 xml:space="preserve"> - учить выкладывать изображение по образцу, отбирать нужное количество однородных фигур. </w:t>
            </w: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Подвижная игра «Кролики»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 xml:space="preserve"> - учить выполнять игровые действия, развивать внимание, гибкость. </w:t>
            </w:r>
          </w:p>
          <w:p w:rsidR="00413044" w:rsidRPr="000A6F65" w:rsidRDefault="00413044" w:rsidP="0021774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2 половина</w:t>
            </w:r>
          </w:p>
          <w:p w:rsidR="00413044" w:rsidRPr="000A6F65" w:rsidRDefault="00413044" w:rsidP="004E7776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Чтение сказки О. Иваненко «Спокойной ночи»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 xml:space="preserve"> - формировать представление о книге, как об источнике информации, учить выявлять в тексте необходимые знания. </w:t>
            </w: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Подвижная игра «Уголки»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 xml:space="preserve"> - совершенствовать умение детей ориентироваться в пространстве, воспитывать сплоченность в коллективе. </w:t>
            </w: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Работа в уголке книги: обыгрывание русской народной сказки «Крошечка-Хаврошечка»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 xml:space="preserve"> - учить обыгрывать сказку, выбирать различные средства выразительности речи, движения, мимику. </w:t>
            </w:r>
          </w:p>
          <w:p w:rsidR="00413044" w:rsidRPr="000A6F65" w:rsidRDefault="00413044" w:rsidP="004E7776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  <w:u w:val="single"/>
              </w:rPr>
              <w:t>Прогулка.</w:t>
            </w: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 xml:space="preserve"> Наблюдение за облаками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 xml:space="preserve"> – предложить детям рассказать, как меняется характер облаков в солнечную и пасмурную погоду. </w:t>
            </w: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Дидактическая игра «Лестница с одинаковыми ступеньками»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 xml:space="preserve"> - учить детей располагать элементы в ряд по возрастанию высоты, соблюдать последовательность элементов.  </w:t>
            </w: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 xml:space="preserve">Подвижная игра «Стоп» 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 xml:space="preserve">- совершенствовать технику выполнения основных движений при ходьбе и беге, развивать скоростные качества, внимание, выдержку. </w:t>
            </w:r>
            <w:r w:rsidRPr="00A3795F">
              <w:rPr>
                <w:rFonts w:ascii="Times New Roman" w:hAnsi="Times New Roman"/>
                <w:b/>
                <w:sz w:val="24"/>
                <w:szCs w:val="24"/>
              </w:rPr>
              <w:t xml:space="preserve">Дидактическая игра «Слушай и считай». </w:t>
            </w:r>
            <w:r w:rsidRPr="00A3795F">
              <w:rPr>
                <w:rFonts w:ascii="Times New Roman" w:hAnsi="Times New Roman"/>
                <w:sz w:val="24"/>
                <w:szCs w:val="24"/>
              </w:rPr>
              <w:t xml:space="preserve">Закреплять навыки порядкового счета.  Развивать внимание, память. </w:t>
            </w:r>
            <w:r w:rsidRPr="00A3795F">
              <w:rPr>
                <w:rFonts w:ascii="Times New Roman" w:hAnsi="Times New Roman"/>
                <w:b/>
                <w:sz w:val="24"/>
                <w:szCs w:val="24"/>
              </w:rPr>
              <w:t>Сюжетно-ролевая игра «Строители».</w:t>
            </w:r>
            <w:r w:rsidRPr="00A3795F">
              <w:rPr>
                <w:rFonts w:ascii="Times New Roman" w:hAnsi="Times New Roman"/>
                <w:sz w:val="24"/>
                <w:szCs w:val="24"/>
              </w:rPr>
              <w:t xml:space="preserve"> Совершенствовать умение детей объединяться в игре, распределять роли, выполнять игровые действия в соответствии с игровым замыслом. </w:t>
            </w:r>
          </w:p>
          <w:p w:rsidR="00413044" w:rsidRPr="000A6F65" w:rsidRDefault="00413044" w:rsidP="00EE64BA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1 половина</w:t>
            </w:r>
          </w:p>
          <w:p w:rsidR="00413044" w:rsidRPr="000A6F65" w:rsidRDefault="00413044" w:rsidP="00A263E3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A6F65">
              <w:rPr>
                <w:rFonts w:ascii="Times New Roman" w:hAnsi="Times New Roman"/>
                <w:sz w:val="24"/>
                <w:szCs w:val="24"/>
              </w:rPr>
              <w:t xml:space="preserve">Артикуляционная гимнастика, дыхательные упражнения, пальчиковые игры. </w:t>
            </w:r>
          </w:p>
          <w:p w:rsidR="00413044" w:rsidRPr="000A6F65" w:rsidRDefault="00413044" w:rsidP="00A263E3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 xml:space="preserve">Беседа «Хлеб пшеничный и ржаной» 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>-</w:t>
            </w: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 xml:space="preserve">актуализировать и дополнить знания детей о зерновых культурах. </w:t>
            </w: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Упражнение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«Зубная паста в гостях у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 xml:space="preserve">Тюбика» - 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 xml:space="preserve">формировать у детей культурно-гигиенические навыки, учить понимать назначение и важность регулярного выполнения гигиенических процедур. </w:t>
            </w: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Сюжетно-ролевая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игра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 xml:space="preserve">«ГИБДД» - 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>обыграть различные ситуации, возникающие на дороге.</w:t>
            </w:r>
          </w:p>
          <w:p w:rsidR="00413044" w:rsidRPr="000A6F65" w:rsidRDefault="00413044" w:rsidP="00A263E3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  <w:u w:val="single"/>
              </w:rPr>
              <w:t>Прогулка.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 xml:space="preserve">Наблюдение: лужи после заморозков 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 xml:space="preserve">-  формировать у детей умение выявлять причинно-следственные связи между природными явлениями. </w:t>
            </w: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Сюжетно-ролевая игра «Шоферы»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 xml:space="preserve">  - </w:t>
            </w: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>формировать коммуникативные и социокультурные компетенции, связанные с выполнением социальных ролей</w:t>
            </w: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. Подвижная игра «Дед Мазай и зайцы» -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>развивать быстроту реакции, ловкость.</w:t>
            </w:r>
            <w:r w:rsidRPr="00A3795F">
              <w:rPr>
                <w:rFonts w:ascii="Times New Roman" w:hAnsi="Times New Roman"/>
                <w:b/>
                <w:sz w:val="24"/>
                <w:szCs w:val="24"/>
              </w:rPr>
              <w:t xml:space="preserve"> Подвижная игра «Перехватчики».</w:t>
            </w:r>
            <w:r w:rsidRPr="00A3795F">
              <w:rPr>
                <w:rFonts w:ascii="Times New Roman" w:hAnsi="Times New Roman"/>
                <w:sz w:val="24"/>
                <w:szCs w:val="24"/>
              </w:rPr>
              <w:t xml:space="preserve"> Учить детей действовать в соответствии с игровой ситуацией, ориентироваться в пространстве, развивать быстроту и ловкость.</w:t>
            </w:r>
          </w:p>
          <w:p w:rsidR="00413044" w:rsidRPr="000A6F65" w:rsidRDefault="00413044" w:rsidP="00EE64BA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2 половина</w:t>
            </w:r>
          </w:p>
          <w:p w:rsidR="00413044" w:rsidRPr="000A6F65" w:rsidRDefault="00413044" w:rsidP="00EE64BA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Чтение глав из книги Ф. Зальтена «Бемби» в переводе с немецкого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Ю.Нагибина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 xml:space="preserve"> - воспитывать эмпатию, развивать связную речь, </w:t>
            </w: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 xml:space="preserve">предложить детям с опорой на иллюстрации рассказать запомнившиеся эпизоды из прочитанных глав. </w:t>
            </w: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Слушание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фрагмента музыкального произведения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В.А.Моцарта «Рондо ля минор»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 xml:space="preserve"> - учить детей выделять средства музыкальной выразительности, использованные композитором, рассказать о характере музыки. </w:t>
            </w: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Беседа на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 xml:space="preserve">тему «Безопасность в группе» - 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>рассмотреть с детьми различные ситуации.</w:t>
            </w:r>
          </w:p>
          <w:p w:rsidR="00413044" w:rsidRPr="000A6F65" w:rsidRDefault="00413044" w:rsidP="00EE64BA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  <w:u w:val="single"/>
              </w:rPr>
              <w:t>Прогулка.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 xml:space="preserve">Наблюдение «Что деревья могут «рассказать» о себе» 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 xml:space="preserve">-предложить детям рассмотреть два дерева, выделить черты сходства и различия. </w:t>
            </w: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 xml:space="preserve">Подвижная игра «Ласточка» 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 xml:space="preserve">- развивать быстроту реакции, ловкость, способствовать закаливанию детского организма. </w:t>
            </w: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Сюжетно-ролевая игра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 xml:space="preserve">«Строители»: сюжет «Новая улица» - 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>формировать умение вступать в игровое  взаимодействие в соответствии с сюжетом игры, вести диалоги.</w:t>
            </w:r>
            <w:r w:rsidRPr="00A3795F">
              <w:rPr>
                <w:rFonts w:ascii="Times New Roman" w:hAnsi="Times New Roman"/>
                <w:b/>
                <w:sz w:val="24"/>
                <w:szCs w:val="24"/>
              </w:rPr>
              <w:t xml:space="preserve"> Подвижная игра «Школа мяча».</w:t>
            </w:r>
            <w:r w:rsidRPr="00A3795F">
              <w:rPr>
                <w:rFonts w:ascii="Times New Roman" w:hAnsi="Times New Roman"/>
                <w:sz w:val="24"/>
                <w:szCs w:val="24"/>
              </w:rPr>
              <w:t xml:space="preserve"> Упражнять детей в выполнении подбрасывания и ловли мяча одной рукой. Развивать крупную моторику и мышцы рук, ловкость, координацию движений, глазомер, воспитывать настойчивость в достижении успеха.</w:t>
            </w:r>
          </w:p>
          <w:p w:rsidR="00413044" w:rsidRPr="000A6F65" w:rsidRDefault="00413044" w:rsidP="00EE64BA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7E6B25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1 половина</w:t>
            </w:r>
          </w:p>
          <w:p w:rsidR="00413044" w:rsidRPr="000A6F65" w:rsidRDefault="00413044" w:rsidP="00EE64BA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A6F65">
              <w:rPr>
                <w:rFonts w:ascii="Times New Roman" w:hAnsi="Times New Roman"/>
                <w:sz w:val="24"/>
                <w:szCs w:val="24"/>
              </w:rPr>
              <w:t>Артикуляционная гимнастика, дыхательная гимнастика, пальчиковые игры.</w:t>
            </w:r>
          </w:p>
          <w:p w:rsidR="00413044" w:rsidRPr="000A6F65" w:rsidRDefault="00413044" w:rsidP="00EE64BA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Беседа «Я уже большой»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 xml:space="preserve"> - обсудить с детьми, какие привычки называют полезными, а какие вредными, формировать осознанное отношение к своему внешнему виду и здоровью. </w:t>
            </w: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Упражнение «Я все делаю сам»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 xml:space="preserve"> - формировать навыки самообслуживания, способствовать выработке привычки самостоятельно. </w:t>
            </w: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Работа в уголке природы: полив комнатных растений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 xml:space="preserve"> – закрепить знания детей о том, когда и как поливают комнатные растения, какая для этого нужна вода. </w:t>
            </w:r>
          </w:p>
          <w:p w:rsidR="00413044" w:rsidRPr="000A6F65" w:rsidRDefault="00413044" w:rsidP="00EE64BA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  <w:u w:val="single"/>
              </w:rPr>
              <w:t>Прогулка.</w:t>
            </w: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 xml:space="preserve"> Наблюдение: характеристика ветра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 xml:space="preserve"> – учить детей выявлять основные характеристики ветра, силу и его направление. </w:t>
            </w: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Сюжетно-ролевая игра «Парикмахерская»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 xml:space="preserve"> - совершенствовать умение детей распределять роли, продолжать работу по развитию и обогащению сюжета игры. </w:t>
            </w: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Дидактическая игра «Расставь по порядку»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 xml:space="preserve"> - учить детей сопоставлять и упорядочивать предметы по одному измерению (высоте, ширине, длине). </w:t>
            </w: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Игра-эстафета «Точно в цель»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 xml:space="preserve"> - совершенствовать умение детей выполнять замах и бросок при метании, развивать крупную моторику рук, меткость. </w:t>
            </w:r>
            <w:r w:rsidRPr="00A3795F">
              <w:rPr>
                <w:rFonts w:ascii="Times New Roman" w:hAnsi="Times New Roman"/>
                <w:b/>
                <w:sz w:val="24"/>
                <w:szCs w:val="24"/>
              </w:rPr>
              <w:t>Спортивная игра бадминтон.</w:t>
            </w:r>
            <w:r w:rsidRPr="00A3795F">
              <w:rPr>
                <w:rFonts w:ascii="Times New Roman" w:hAnsi="Times New Roman"/>
                <w:sz w:val="24"/>
                <w:szCs w:val="24"/>
              </w:rPr>
              <w:t xml:space="preserve"> Учить следить за воланом глазами и свободно перемещаться по площадке. Развивать интерес к новой игре.</w:t>
            </w:r>
          </w:p>
          <w:p w:rsidR="00413044" w:rsidRPr="000A6F65" w:rsidRDefault="00413044" w:rsidP="007E6B25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2 половина</w:t>
            </w:r>
          </w:p>
          <w:p w:rsidR="00413044" w:rsidRPr="000A6F65" w:rsidRDefault="00413044" w:rsidP="00EE64BA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Чтение рассказа К. Ушинского «Слепая лошадь»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 xml:space="preserve"> - предложить детям рассказать об эмоциях, вызванных произведением, развивать эмпатию, эстетический вкус. </w:t>
            </w: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Индивидуальная работа по рисованию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 xml:space="preserve"> – учить детей рисовать дерево акварелью, применять разнообразные техники для изображения ствола, ветвей, стеблей, листьев. </w:t>
            </w: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 xml:space="preserve">Сюжетно-ролевая игра «Пожарные» 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 xml:space="preserve">- учить детей передавать в игре трудовые действия пожарных, использовать предметы-заместители. </w:t>
            </w:r>
          </w:p>
          <w:p w:rsidR="00413044" w:rsidRPr="000A6F65" w:rsidRDefault="00413044" w:rsidP="00F503CD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  <w:u w:val="single"/>
              </w:rPr>
              <w:t>Прогулка.</w:t>
            </w: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 xml:space="preserve"> Наблюдение в цветнике – 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 xml:space="preserve">продолжать знакомить детей с осенними изменениям, происходящими с растениями цветника. </w:t>
            </w: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Подвижная игра «Раз, два, три – к дереву беги»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 xml:space="preserve"> - учить детей узнавать дерево по описанию, развивать способность произвольно регулировать свои действия. </w:t>
            </w: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Игра с пением «Бобер»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 xml:space="preserve"> - побуждать детей инсценировать песню, имитировать повадки зверей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  <w:r w:rsidRPr="00A3795F">
              <w:rPr>
                <w:rFonts w:ascii="Times New Roman" w:hAnsi="Times New Roman"/>
                <w:b/>
                <w:sz w:val="24"/>
                <w:szCs w:val="24"/>
              </w:rPr>
              <w:t xml:space="preserve"> Спортивная игра бадминтон.</w:t>
            </w:r>
            <w:r w:rsidRPr="00A3795F">
              <w:rPr>
                <w:rFonts w:ascii="Times New Roman" w:hAnsi="Times New Roman"/>
                <w:sz w:val="24"/>
                <w:szCs w:val="24"/>
              </w:rPr>
              <w:t xml:space="preserve"> Учить следить за воланом глазами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. </w:t>
            </w:r>
            <w:r w:rsidRPr="00A3795F">
              <w:rPr>
                <w:rFonts w:ascii="Times New Roman" w:hAnsi="Times New Roman"/>
                <w:sz w:val="24"/>
                <w:szCs w:val="24"/>
              </w:rPr>
              <w:t>Развивать интерес к новой игре.</w:t>
            </w:r>
          </w:p>
          <w:p w:rsidR="00413044" w:rsidRPr="000A6F65" w:rsidRDefault="00413044" w:rsidP="00F503CD">
            <w:pPr>
              <w:spacing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7E6B25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1 половина</w:t>
            </w:r>
          </w:p>
          <w:p w:rsidR="00413044" w:rsidRPr="000A6F65" w:rsidRDefault="00413044" w:rsidP="00534F2F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A6F65">
              <w:rPr>
                <w:rFonts w:ascii="Times New Roman" w:hAnsi="Times New Roman"/>
                <w:sz w:val="24"/>
                <w:szCs w:val="24"/>
              </w:rPr>
              <w:t>Артикуляционная гимнастика, дыхательная гимнастика, пальчиковые игры.</w:t>
            </w:r>
          </w:p>
          <w:p w:rsidR="00413044" w:rsidRPr="000A6F65" w:rsidRDefault="00413044" w:rsidP="00534F2F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Беседа на тему: «Достоинства и недостатки»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 xml:space="preserve"> - обсудить с детьми, какие черты характера, личностные качества относят к достоинствам человека, а какие к недостаткам. </w:t>
            </w: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Сюжетно-ролевая игра «Пароход»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 xml:space="preserve"> - уточнить знания детей о назначении парохода и о том, кто работает на нем. </w:t>
            </w: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 xml:space="preserve">Работа в уголке природы: моем растения 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 xml:space="preserve">– уточнить полученные ранее знания  о способах содержания растений в чистоте, учить детей при выборе способа снятия с растения пыли ориентироваться на особенности его внешнего вида, строения. </w:t>
            </w:r>
          </w:p>
          <w:p w:rsidR="00413044" w:rsidRPr="000A6F65" w:rsidRDefault="00413044" w:rsidP="00534F2F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  <w:u w:val="single"/>
              </w:rPr>
              <w:t>Прогулка.</w:t>
            </w: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 xml:space="preserve"> Наблюдение: тополь и сирень в октябре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 xml:space="preserve"> – расширить представления детей о многообразии растительного мира, учить выделять тополь и сирень среди других деревьев и кустарников по характерным признакам. </w:t>
            </w: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Сюжетно-ролевая игра «Детский сад»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 xml:space="preserve"> - предложить детям обыграть различные ситуации, поочередно выступая в роли воспитателя и воспитанника. </w:t>
            </w: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Подвижная игра «Зайцы и Жучка»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 xml:space="preserve"> - учить детей выполнять бег с препятствиями, двигаться легко и ритмично, развивать ловкость. </w:t>
            </w:r>
          </w:p>
          <w:p w:rsidR="00413044" w:rsidRPr="000A6F65" w:rsidRDefault="00413044" w:rsidP="00CE2A15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2 половина</w:t>
            </w:r>
          </w:p>
          <w:p w:rsidR="00413044" w:rsidRPr="000A6F65" w:rsidRDefault="00413044" w:rsidP="00534F2F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Чтение японской народной сказки «Самый красивый наряд на свете» в перев. с японского В.Марковой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 xml:space="preserve"> – учить детей эмоционально воспринимать и понимать образное содержание сказки, идею, передаваемую ею. </w:t>
            </w: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 xml:space="preserve">Сюжетно-ролевая игра «Почта» 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 xml:space="preserve">- учить передавать профессиональные действия почтальона, вести ролевые диалоги. </w:t>
            </w: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 xml:space="preserve">Работа в уголке музыкального воспитания: знакомство с контрабасом 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 xml:space="preserve">– познакомить детей с историей создания контрабаса, предложить послушать звучание инструмента. </w:t>
            </w:r>
          </w:p>
          <w:p w:rsidR="00413044" w:rsidRPr="00A3795F" w:rsidRDefault="00413044" w:rsidP="00A3795F">
            <w:pPr>
              <w:jc w:val="both"/>
            </w:pPr>
            <w:r w:rsidRPr="000A6F65">
              <w:rPr>
                <w:rFonts w:ascii="Times New Roman" w:hAnsi="Times New Roman"/>
                <w:b/>
                <w:sz w:val="24"/>
                <w:szCs w:val="24"/>
                <w:u w:val="single"/>
              </w:rPr>
              <w:t xml:space="preserve">Прогулка. </w:t>
            </w: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 xml:space="preserve">Наблюдение за луной 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 xml:space="preserve">– расширять представления детей о Луне как небесном теле, рассказать об исследованиях Луны. </w:t>
            </w: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Оздоровительная ходьба по территории детского сада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 xml:space="preserve"> – совершенствовать технику спортивной ходьбы, формировать осознанное отношение к своему здоровью. </w:t>
            </w: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 xml:space="preserve">Хороводная игра «Веночек» 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 xml:space="preserve">- учить детей выполнять игровые действия, свободно ориентироваться в пространстве, развивать чувство ритма. </w:t>
            </w:r>
            <w:r w:rsidRPr="00A3795F">
              <w:rPr>
                <w:rFonts w:ascii="Times New Roman" w:hAnsi="Times New Roman"/>
                <w:b/>
                <w:sz w:val="24"/>
                <w:szCs w:val="24"/>
              </w:rPr>
              <w:t>Спортивные упражнения.</w:t>
            </w:r>
            <w:r w:rsidRPr="00A3795F">
              <w:rPr>
                <w:rFonts w:ascii="Times New Roman" w:hAnsi="Times New Roman"/>
                <w:sz w:val="24"/>
                <w:szCs w:val="24"/>
              </w:rPr>
              <w:t xml:space="preserve"> Укреплять мышцы ног, развивать чувство равновесия, учить распределять тяжесть тела и сохранять равновесие. </w:t>
            </w:r>
            <w:r w:rsidRPr="00A3795F">
              <w:rPr>
                <w:rFonts w:ascii="Times New Roman" w:hAnsi="Times New Roman"/>
                <w:b/>
                <w:sz w:val="24"/>
                <w:szCs w:val="24"/>
              </w:rPr>
              <w:t>Сюжетно-ролевая игра «Пожарные».</w:t>
            </w:r>
            <w:r w:rsidRPr="00A3795F">
              <w:rPr>
                <w:rFonts w:ascii="Times New Roman" w:hAnsi="Times New Roman"/>
                <w:sz w:val="24"/>
                <w:szCs w:val="24"/>
              </w:rPr>
              <w:t xml:space="preserve"> Учить детей реализовывать и развивать сюжет, распределять роли, использовать в игре полученную ранее информацию.</w:t>
            </w:r>
          </w:p>
          <w:p w:rsidR="00413044" w:rsidRPr="000A6F65" w:rsidRDefault="00413044" w:rsidP="00BD2623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BD2623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1 половина</w:t>
            </w:r>
          </w:p>
          <w:p w:rsidR="00413044" w:rsidRPr="000A6F65" w:rsidRDefault="00413044" w:rsidP="00534F2F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A6F65">
              <w:rPr>
                <w:rFonts w:ascii="Times New Roman" w:hAnsi="Times New Roman"/>
                <w:sz w:val="24"/>
                <w:szCs w:val="24"/>
              </w:rPr>
              <w:t>Артикуляционная гимнастика, дыхательная гимнастика, пальчиковые игры.</w:t>
            </w:r>
          </w:p>
          <w:p w:rsidR="00413044" w:rsidRPr="000A6F65" w:rsidRDefault="00413044" w:rsidP="00534F2F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Настольные игры: мозаика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 xml:space="preserve"> – учить детей строить изображения разных предметов по образцу, развивать зрительное восприятие, развивать мелкую моторику рук. </w:t>
            </w: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Беседа «Я б строители пошел!»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 xml:space="preserve"> - актуализировать и дополнить знания детей об орудиях труда маляра, штукатура, плотника, каменщика. </w:t>
            </w: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 xml:space="preserve">Упражнение «В гостях у Мойдодыра» 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 xml:space="preserve">- формировать у детей культурно-гигиенические навыки, осознанное отношение к своему внешнему виду. </w:t>
            </w:r>
          </w:p>
          <w:p w:rsidR="00413044" w:rsidRPr="000A6F65" w:rsidRDefault="00413044" w:rsidP="00534F2F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  <w:u w:val="single"/>
              </w:rPr>
              <w:t>Прогулка.</w:t>
            </w: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 xml:space="preserve"> Наблюдение: осенний дождь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 xml:space="preserve"> – учить детей определять и описывать характер дождя, подбирать подходящие определения и эпитеты. </w:t>
            </w: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 xml:space="preserve">Подвижная игра «Прятки» 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 xml:space="preserve">- совершенствовать умения ориентироваться в пространстве, развивать быстроту реакции. </w:t>
            </w: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 xml:space="preserve">Сюжетно-ролевая игра «ГИБДД» 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 xml:space="preserve">- учить детей вести диалог в игре, передавать в игре профессиональные действия работников ГИБДД. </w:t>
            </w:r>
          </w:p>
          <w:p w:rsidR="00413044" w:rsidRPr="000A6F65" w:rsidRDefault="00413044" w:rsidP="00CE2A15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2 половина</w:t>
            </w:r>
          </w:p>
          <w:p w:rsidR="00413044" w:rsidRPr="000A6F65" w:rsidRDefault="00413044" w:rsidP="00534F2F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 xml:space="preserve">Чтение французской народной песенки «Трое гуляк» в переводе с французского «Н. Гернет 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 xml:space="preserve">– продолжать знакомить детей с малыми фольклорными формами народов мира, учить понимать образную речь. </w:t>
            </w: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Беседа на тему: «Как мы заботимся о своем здоровье»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 xml:space="preserve"> - учить детей соблюдать правила гигиены, следить за чистотой полости рта, правильно и вовремя чистить зубы. </w:t>
            </w: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 xml:space="preserve">Индивидуальная работа по ФЭМП: дидактическая игра «Составь узор» 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>- учить детей располагать знакомые геометрические фигуры на плоскости в соответствии с устной инструкцией.</w:t>
            </w:r>
          </w:p>
          <w:p w:rsidR="00413044" w:rsidRPr="000A6F65" w:rsidRDefault="00413044" w:rsidP="00F503CD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  <w:u w:val="single"/>
              </w:rPr>
              <w:t>Прогулка.</w:t>
            </w: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 xml:space="preserve"> Наблюдение: трава поздней осенью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 xml:space="preserve"> – предложить детям рассказать, какой стала трава, рассмотреть ее, потрогать, сравнить запах свежей травы и сухой. </w:t>
            </w: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Подвижная игра «Караси и щуки»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 xml:space="preserve"> - добиваться правильного выполнения детьми основных движений при ходьбе и беге, учить действовать по сигналу, согласовывать свои действия с действиями товарищей. </w:t>
            </w: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 xml:space="preserve">Спортивная игра футбол 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 xml:space="preserve">– продолжать знакомить детей с приемами борьбы за мяч, совершенствовать технику перемещения по площадке, упражнять в ведении мяча правой и левой ногой. </w:t>
            </w:r>
            <w:r w:rsidRPr="00A3795F">
              <w:rPr>
                <w:rFonts w:ascii="Times New Roman" w:hAnsi="Times New Roman"/>
                <w:b/>
                <w:sz w:val="24"/>
                <w:szCs w:val="24"/>
              </w:rPr>
              <w:t xml:space="preserve">Подвижная игра «Птичка и кошка». </w:t>
            </w:r>
            <w:r w:rsidRPr="00A3795F">
              <w:rPr>
                <w:rFonts w:ascii="Times New Roman" w:hAnsi="Times New Roman"/>
                <w:sz w:val="24"/>
                <w:szCs w:val="24"/>
              </w:rPr>
              <w:t>Упражнять детей в выполнении игровых действий. Воспитывать у детей уверенность в себе, способствовать повышению выразительности движений.</w:t>
            </w:r>
          </w:p>
          <w:p w:rsidR="00413044" w:rsidRPr="000A6F65" w:rsidRDefault="00413044" w:rsidP="00F503CD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434106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1 половина</w:t>
            </w:r>
          </w:p>
          <w:p w:rsidR="00413044" w:rsidRPr="000A6F65" w:rsidRDefault="00413044" w:rsidP="008D2DED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A6F65">
              <w:rPr>
                <w:rFonts w:ascii="Times New Roman" w:hAnsi="Times New Roman"/>
                <w:sz w:val="24"/>
                <w:szCs w:val="24"/>
              </w:rPr>
              <w:t>Артикуляционная гимнастика, дыхательная гимнастика, пальчиковые игры.</w:t>
            </w:r>
          </w:p>
          <w:p w:rsidR="00413044" w:rsidRPr="000A6F65" w:rsidRDefault="00413044" w:rsidP="008D2DED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 xml:space="preserve">Беседа на тему: «Герб России» 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 xml:space="preserve">- формировать у детей представления о гербе России, о его истории, рассказать о том, что герб является символом государства, его изображают на официальных документах, правительственных зданиях. </w:t>
            </w: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Трудовые поручения: стираем платочки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 xml:space="preserve"> – формировать осознанное отношение к своему внешнему виду, стремление содержать свои вещи в порядке, заботиться о них. </w:t>
            </w:r>
          </w:p>
          <w:p w:rsidR="00413044" w:rsidRPr="000A6F65" w:rsidRDefault="00413044" w:rsidP="008D2DED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  <w:u w:val="single"/>
              </w:rPr>
              <w:t>Прогулка.</w:t>
            </w: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 xml:space="preserve"> Детское экспериментирование: опыт с водой «Первые заморозки»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 xml:space="preserve"> - вместе с детьми измерить температуру воздуха на улице и в группе, в две банки налить одинаковое количество воды, одну банку вынести на улицу, другую оставить в группе. </w:t>
            </w: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Подвижная игра «Жмурки»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 xml:space="preserve"> - упражнять детей в выполнении игровых действий, способствовать формированию правильной осанки. </w:t>
            </w: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Сюжетно-ролевая игра «Ателье» -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 xml:space="preserve"> учить детей передавать в игре трудовые действия различных специалистов, работающих в ателье. </w:t>
            </w:r>
          </w:p>
          <w:p w:rsidR="00413044" w:rsidRPr="000A6F65" w:rsidRDefault="00413044" w:rsidP="00434106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2 половина</w:t>
            </w:r>
          </w:p>
          <w:p w:rsidR="00413044" w:rsidRPr="000A6F65" w:rsidRDefault="00413044" w:rsidP="008D2DED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Заучивание стихотворения А.С. Пушкина «Уж небо осенью дышало…» из романа «Евгений Онегин»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 xml:space="preserve"> - совершенствовать художественно-исполнительские навыки детей, помочь прочувствовать красоту и выразительность поэтического языка. </w:t>
            </w: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 xml:space="preserve">Индивидуальная работа по развитию речи 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 xml:space="preserve">– упражнять детей в составлении сюжетного рассказа по картине, побуждать их самостоятельно придумывать события, предшествующие тем, что изображены на картине. </w:t>
            </w:r>
          </w:p>
          <w:p w:rsidR="00413044" w:rsidRPr="000A6F65" w:rsidRDefault="00413044" w:rsidP="00F503CD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  <w:u w:val="single"/>
              </w:rPr>
              <w:t>Прогулка.</w:t>
            </w: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 xml:space="preserve"> Оздоровительная ходьба по территории детского сада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 xml:space="preserve"> – способствовать совершенствованию техники выполнения движений при ходьбе, развивать выносливость, укреплять мышцы ног, способствовать оздоровлению детей. </w:t>
            </w: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Подвижная игра «Охотники и утки»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 xml:space="preserve"> - совершенствовать технику выполнения основных движений при метании мяча в цель, развивать меткость, ловкость, крупную моторику рук, повышать подвижность суставов, воспитывать целеустремленность. </w:t>
            </w:r>
            <w:r w:rsidRPr="00A3795F">
              <w:rPr>
                <w:rFonts w:ascii="Times New Roman" w:hAnsi="Times New Roman"/>
                <w:b/>
                <w:sz w:val="24"/>
                <w:szCs w:val="24"/>
              </w:rPr>
              <w:t xml:space="preserve">Подвижная игра «Птичка и кошка». </w:t>
            </w:r>
            <w:r w:rsidRPr="00A3795F">
              <w:rPr>
                <w:rFonts w:ascii="Times New Roman" w:hAnsi="Times New Roman"/>
                <w:sz w:val="24"/>
                <w:szCs w:val="24"/>
              </w:rPr>
              <w:t>Упражнять детей в выполнении игровых действий. Воспитывать у детей уверенность в себе, способствовать повышению выразительности движений.</w:t>
            </w:r>
          </w:p>
          <w:p w:rsidR="00413044" w:rsidRPr="000A6F65" w:rsidRDefault="00413044" w:rsidP="00F503CD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CE2A15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1 половина</w:t>
            </w:r>
          </w:p>
          <w:p w:rsidR="00413044" w:rsidRPr="000A6F65" w:rsidRDefault="00413044" w:rsidP="008D2DED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A6F65">
              <w:rPr>
                <w:rFonts w:ascii="Times New Roman" w:hAnsi="Times New Roman"/>
                <w:sz w:val="24"/>
                <w:szCs w:val="24"/>
              </w:rPr>
              <w:t>Артикуляционная гимнастика, дыхательная гимнастика, пальчиковые игры.</w:t>
            </w:r>
          </w:p>
          <w:p w:rsidR="00413044" w:rsidRPr="000A6F65" w:rsidRDefault="00413044" w:rsidP="008D2DED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 xml:space="preserve">Беседа на тему: «На прогулку мы идем» 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 xml:space="preserve">- формировать осознанное отношение к здоровью, рассказать о предупреждении простудных заболеваний. </w:t>
            </w: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Дежурство на занятии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 xml:space="preserve"> – учить подбирать раздаточный материал, отсчитывать нужное количество материалов для занятия, раскладывать их на рабочих столах, воспитывать трудолюбие. </w:t>
            </w: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Подвижная игра «Ласточка»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 xml:space="preserve"> - совершенствовать умение согласовывать движения рук и ног при беге и ходьбе, развивать смелость, ловкость. </w:t>
            </w:r>
          </w:p>
          <w:p w:rsidR="00413044" w:rsidRPr="000A6F65" w:rsidRDefault="00413044" w:rsidP="008D2DED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  <w:u w:val="single"/>
              </w:rPr>
              <w:t>Прогулка.</w:t>
            </w: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 xml:space="preserve"> Дидактическая игра «Подберем куклам школьную форму»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 xml:space="preserve"> - учить детей устанавливать соответствие между несколькими рядами предметов, развивать зрительное восприятие, логическое мышление. </w:t>
            </w: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Упражнение «Стойкий деревянный солдатик» -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 xml:space="preserve"> упражнять детей в сохранении равновесия, развивать статическое равновесие, координацию движений. </w:t>
            </w: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Трудовые поручения: уборка листвы на групповом участке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 xml:space="preserve"> – воспитывать трудолюбие, ответственность. </w:t>
            </w:r>
            <w:r w:rsidRPr="00A3795F">
              <w:rPr>
                <w:rFonts w:ascii="Times New Roman" w:hAnsi="Times New Roman"/>
                <w:b/>
                <w:sz w:val="24"/>
                <w:szCs w:val="24"/>
              </w:rPr>
              <w:t xml:space="preserve">Подвижная игра «Птичка и кошка». </w:t>
            </w:r>
            <w:r w:rsidRPr="00A3795F">
              <w:rPr>
                <w:rFonts w:ascii="Times New Roman" w:hAnsi="Times New Roman"/>
                <w:sz w:val="24"/>
                <w:szCs w:val="24"/>
              </w:rPr>
              <w:t>Упражнять детей в выполнении игровых действий. Воспитывать у детей уверенность в себе, способствовать повышению выразительности движений.</w:t>
            </w:r>
          </w:p>
          <w:p w:rsidR="00413044" w:rsidRPr="000A6F65" w:rsidRDefault="00413044" w:rsidP="00C75901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2 половина</w:t>
            </w:r>
          </w:p>
          <w:p w:rsidR="00413044" w:rsidRPr="000A6F65" w:rsidRDefault="00413044" w:rsidP="008D2DED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Заучивание стихотворения А. Толстого «Осень. Обсыпает весь наш бедный сад»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 xml:space="preserve"> - учить детей соотносить описываемые в стихотворении картины природы с наблюдаемыми осенними явлениями, понимать поэтические образы. </w:t>
            </w: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Изготовление поделок из пластиковых и картонных упаковок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 xml:space="preserve"> – показать детям, какие поделки и полезные в хозяйстве предметы можно изготовить из современных упаковочных материалов. </w:t>
            </w: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 xml:space="preserve">Хороводная игра «Вот так» 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 xml:space="preserve">- учить детей точно выполнять игровые действия, способствовать развитию творческой активности детей. </w:t>
            </w:r>
          </w:p>
          <w:p w:rsidR="00413044" w:rsidRDefault="00413044" w:rsidP="00A3795F">
            <w:pPr>
              <w:jc w:val="both"/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Прогулка. Хороводная игра «Комарик»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 xml:space="preserve"> - учить детей эмоционально-образно исполнять народную песню, выделять динамические оттенки, выполнять игровые действия в соответствии с текстом песни. </w:t>
            </w: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Спортивная игра городки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 xml:space="preserve"> – закреплять умения выполнять броски битой на дальность, бросать биту сбоку, занимать правильное исходное положение. </w:t>
            </w:r>
            <w:r w:rsidRPr="00A3795F">
              <w:rPr>
                <w:rFonts w:ascii="Times New Roman" w:hAnsi="Times New Roman"/>
                <w:b/>
                <w:sz w:val="24"/>
                <w:szCs w:val="24"/>
              </w:rPr>
              <w:t>Подвижная игра «Водяной».</w:t>
            </w:r>
            <w:r w:rsidRPr="00A3795F">
              <w:rPr>
                <w:rFonts w:ascii="Times New Roman" w:hAnsi="Times New Roman"/>
                <w:sz w:val="24"/>
                <w:szCs w:val="24"/>
              </w:rPr>
              <w:t xml:space="preserve"> Учить детей выполнять в игре различные роли: водящего, ведущего, игрока, судьи; учить организовывать действия игроков. </w:t>
            </w:r>
            <w:r w:rsidRPr="00A3795F">
              <w:rPr>
                <w:rFonts w:ascii="Times New Roman" w:hAnsi="Times New Roman"/>
                <w:b/>
                <w:sz w:val="24"/>
                <w:szCs w:val="24"/>
              </w:rPr>
              <w:t>Спортивная игра городки.</w:t>
            </w:r>
            <w:r w:rsidRPr="00A3795F">
              <w:rPr>
                <w:rFonts w:ascii="Times New Roman" w:hAnsi="Times New Roman"/>
                <w:sz w:val="24"/>
                <w:szCs w:val="24"/>
              </w:rPr>
              <w:t xml:space="preserve"> Учить детей выполнять бросок на дальность. </w:t>
            </w:r>
          </w:p>
          <w:p w:rsidR="00413044" w:rsidRPr="000A6F65" w:rsidRDefault="00413044" w:rsidP="00F503CD">
            <w:pPr>
              <w:spacing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C75901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1 половина</w:t>
            </w:r>
          </w:p>
          <w:p w:rsidR="00413044" w:rsidRPr="000A6F65" w:rsidRDefault="00413044" w:rsidP="008D2DED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A6F65">
              <w:rPr>
                <w:rFonts w:ascii="Times New Roman" w:hAnsi="Times New Roman"/>
                <w:sz w:val="24"/>
                <w:szCs w:val="24"/>
              </w:rPr>
              <w:t>Артикуляционная гимнастика, дыхательная гимнастика, пальчиковые игры.</w:t>
            </w:r>
          </w:p>
          <w:p w:rsidR="00413044" w:rsidRPr="000A6F65" w:rsidRDefault="00413044" w:rsidP="008D2DED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 xml:space="preserve">Дидактическая игра «Вершки и корешки» 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 xml:space="preserve">- актуализировать и дополнить представления детей о том, как называются съедобные части различных овощей. </w:t>
            </w: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Упражнение «Учимся содержать одежду в порядке»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 xml:space="preserve"> - формировать культурно-гигиенические навыки и навыки самообслуживания, привычку заботиться о чистоте тела, о порядке в одежде. </w:t>
            </w: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Подвижная игра «Кролики»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 xml:space="preserve"> - упражнять детей в выполнении игровых действий, развивать быстроту реакции, внимание, ловкость. </w:t>
            </w:r>
          </w:p>
          <w:p w:rsidR="00413044" w:rsidRPr="000A6F65" w:rsidRDefault="00413044" w:rsidP="008D2DED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  <w:u w:val="single"/>
              </w:rPr>
              <w:t>Прогулка.</w:t>
            </w: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 xml:space="preserve"> Цикл наблюдений за одуванчиком: многолетнее растение осенью 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 xml:space="preserve">– расширять представления детей о многообразии растительного мира, подвести к осмыслению понятия «многолетнее растение». </w:t>
            </w: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Подвижная игра «Ласточка»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 xml:space="preserve"> - учить детей действовать в соответствии с игровой ситуацией, ориентироваться в пространстве, развивать быстроту реакции и ловкость. </w:t>
            </w: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Сюжетно-ролевая игра «Библиотека»: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сюжет «прием заявок библиотекарем»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 xml:space="preserve"> - учить применять в игре свои знания и опыт, моделировать ролевые диалоги. </w:t>
            </w:r>
          </w:p>
          <w:p w:rsidR="00413044" w:rsidRPr="000A6F65" w:rsidRDefault="00413044" w:rsidP="00091946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2 половина</w:t>
            </w:r>
          </w:p>
          <w:p w:rsidR="00413044" w:rsidRPr="000A6F65" w:rsidRDefault="00413044" w:rsidP="008D2DED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 xml:space="preserve">Работа в уголке книги: игра-драматизация по сказке В. Сутеева «Кто сказал «Мяу?» 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 xml:space="preserve">- помочь детям, опираясь на текст и иллюстрации В. Сутеева, понять характеры персонажей, смысл их поступков. </w:t>
            </w: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Индивидуальная работа по изобразительной деятельности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 xml:space="preserve"> – учить правильно пользоваться кисточкой, салфеткой, ножницами.  </w:t>
            </w: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Сюжетно-ролевая игра «Ателье»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 xml:space="preserve"> - совершенствовать умение детей объединиться в игровые подгруппы, развивать связную речь, игровую деятельность. </w:t>
            </w:r>
          </w:p>
          <w:p w:rsidR="00413044" w:rsidRPr="000A6F65" w:rsidRDefault="00413044" w:rsidP="00F503CD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  <w:u w:val="single"/>
              </w:rPr>
              <w:t>Прогулка.</w:t>
            </w: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 xml:space="preserve"> Наблюдение за погодой 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 xml:space="preserve">– закреплять умение детей выявлять и отражать в речи состояние погоды, характеризовать изменения, произошедшие за определенный период времени. </w:t>
            </w: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Подвижная игра «Уголки»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 xml:space="preserve"> - совершенствовать основные двигательные умения и навыки, поощрять стремление детей как можно лучше выполнить упражнение. </w:t>
            </w: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Упражнение «Ниточка-иголочка»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 xml:space="preserve"> - развивать выносливость, внимание, координацию движений. </w:t>
            </w:r>
            <w:r w:rsidRPr="00A3795F">
              <w:rPr>
                <w:rFonts w:ascii="Times New Roman" w:hAnsi="Times New Roman"/>
                <w:b/>
                <w:sz w:val="24"/>
                <w:szCs w:val="24"/>
              </w:rPr>
              <w:t>Подвижная игра «Водяной».</w:t>
            </w:r>
            <w:r w:rsidRPr="00A3795F">
              <w:rPr>
                <w:rFonts w:ascii="Times New Roman" w:hAnsi="Times New Roman"/>
                <w:sz w:val="24"/>
                <w:szCs w:val="24"/>
              </w:rPr>
              <w:t xml:space="preserve"> Учить детей выполнять в игре различные роли: водящего, ведущего, игрока, судьи; учить организовывать действия игроков.</w:t>
            </w:r>
          </w:p>
          <w:p w:rsidR="00413044" w:rsidRPr="000A6F65" w:rsidRDefault="00413044" w:rsidP="004A535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1 половина</w:t>
            </w:r>
          </w:p>
          <w:p w:rsidR="00413044" w:rsidRPr="000A6F65" w:rsidRDefault="00413044" w:rsidP="008D2DED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A6F65">
              <w:rPr>
                <w:rFonts w:ascii="Times New Roman" w:hAnsi="Times New Roman"/>
                <w:sz w:val="24"/>
                <w:szCs w:val="24"/>
              </w:rPr>
              <w:t>Артикуляционная гимнастика, дыхательная гимнастика, пальчиковые игры.</w:t>
            </w:r>
          </w:p>
          <w:p w:rsidR="00413044" w:rsidRPr="000A6F65" w:rsidRDefault="00413044" w:rsidP="008D2DED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Трудовые поручения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 xml:space="preserve"> – учить детей выполнять трудовое поручение в течение недели, распределять обязанности, организовывать работу других детей, воспитывать ответственность, трудолюбие. </w:t>
            </w: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Дежурство по столовой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 xml:space="preserve"> – обсудить с детьми, какую часть работы выполняет дежурный, а что может ребенок сделать сам. </w:t>
            </w: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Сюжетно-ролевая игра «Почта»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 xml:space="preserve"> - учить передавать профессиональные действия почтальона, вести ролевые диалоги. </w:t>
            </w:r>
          </w:p>
          <w:p w:rsidR="00413044" w:rsidRPr="000A6F65" w:rsidRDefault="00413044" w:rsidP="008D2DED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  <w:u w:val="single"/>
              </w:rPr>
              <w:t>Прогулка.</w:t>
            </w: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 xml:space="preserve"> Наблюдение за погодой – 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 xml:space="preserve">закреплять умения детей выявлять и отражать в речи состояние погоды. </w:t>
            </w: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Упражнение «Ракеты стартуют»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 xml:space="preserve"> - упражнять детей в прыжках с места в высоту, совершенствовать технику движений, развивать ловкость,  силу. </w:t>
            </w: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Дидактическая игра «Подбери по форме»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 xml:space="preserve"> - учить детей определять и правильно называть форму предметов и их составных частей, развивать зрительное восприятие, мышление. </w:t>
            </w: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 xml:space="preserve">Трудовые поручения: подготовка огорода к зиме 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 xml:space="preserve">– совершенствовать трудовые умения детей, учить пользоваться детским трудовым инвентарем. </w:t>
            </w:r>
          </w:p>
          <w:p w:rsidR="00413044" w:rsidRPr="000A6F65" w:rsidRDefault="00413044" w:rsidP="00B07B3D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2 половина</w:t>
            </w:r>
          </w:p>
          <w:p w:rsidR="00413044" w:rsidRPr="000A6F65" w:rsidRDefault="00413044" w:rsidP="008D2DED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Чтение рассказа К. Ушинского «Слепая лошадь»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 xml:space="preserve"> - предложить детям рассказать об эмоциях, вызванных произведением, передать свое отношение к героям, развивать эмпатию художественного восприятия. </w:t>
            </w: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Беседа «Хлеб пшеничный и ржаной»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 xml:space="preserve"> - актуализировать и дополнить знания детей о зерновых культурах, рассказать о выращивании пшеницы и ржи, об изделиях, которые из них изготавливают. </w:t>
            </w: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Индивидуальная работа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 xml:space="preserve"> по развитию связной речи. </w:t>
            </w: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Сюжетно-ролевая игра «Моряки»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 xml:space="preserve"> - учить детей передавать в игре соответствующие трудовые действия, вести ролевые диалоги. </w:t>
            </w:r>
          </w:p>
          <w:p w:rsidR="00413044" w:rsidRPr="000A6F65" w:rsidRDefault="00413044" w:rsidP="008D2DED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A6F65">
              <w:rPr>
                <w:rFonts w:ascii="Times New Roman" w:hAnsi="Times New Roman"/>
                <w:b/>
                <w:sz w:val="24"/>
                <w:szCs w:val="24"/>
                <w:u w:val="single"/>
              </w:rPr>
              <w:t xml:space="preserve">Прогулка. </w:t>
            </w: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Наблюдение за деревьями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 xml:space="preserve"> – предложить детям рассмотреть два дерева (молодое и старое), выделить черты сходства и различия. </w:t>
            </w: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Подвижная игра «Раз, два, три - к дереву беги»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 xml:space="preserve"> - учить детей узнавать дерево по описанию. </w:t>
            </w:r>
            <w:r w:rsidRPr="000A6F65">
              <w:rPr>
                <w:rFonts w:ascii="Times New Roman" w:hAnsi="Times New Roman"/>
                <w:b/>
                <w:sz w:val="24"/>
                <w:szCs w:val="24"/>
              </w:rPr>
              <w:t>Сюжетно-ролевая игра «Детский сад»</w:t>
            </w:r>
            <w:r w:rsidRPr="000A6F65">
              <w:rPr>
                <w:rFonts w:ascii="Times New Roman" w:hAnsi="Times New Roman"/>
                <w:sz w:val="24"/>
                <w:szCs w:val="24"/>
              </w:rPr>
              <w:t xml:space="preserve"> - предложить детям обыграть различные ситуации, происходящие в детском саду. </w:t>
            </w:r>
            <w:r w:rsidRPr="00A3795F">
              <w:rPr>
                <w:rFonts w:ascii="Times New Roman" w:hAnsi="Times New Roman"/>
                <w:b/>
                <w:sz w:val="24"/>
                <w:szCs w:val="24"/>
              </w:rPr>
              <w:t>Подвижная игра «Карусель».</w:t>
            </w:r>
            <w:r w:rsidRPr="00A3795F">
              <w:rPr>
                <w:rFonts w:ascii="Times New Roman" w:hAnsi="Times New Roman"/>
                <w:sz w:val="24"/>
                <w:szCs w:val="24"/>
              </w:rPr>
              <w:t xml:space="preserve"> Учить детей соблюдать правила игры, точно выполнять игровые действия. Развивать быстроту реакции, внимание, координацию движений. </w:t>
            </w:r>
            <w:r w:rsidRPr="00A3795F">
              <w:rPr>
                <w:rFonts w:ascii="Times New Roman" w:hAnsi="Times New Roman"/>
                <w:b/>
                <w:sz w:val="24"/>
                <w:szCs w:val="24"/>
              </w:rPr>
              <w:t>Спортивная игра баскетбол.</w:t>
            </w:r>
            <w:r w:rsidRPr="00A3795F">
              <w:rPr>
                <w:rFonts w:ascii="Times New Roman" w:hAnsi="Times New Roman"/>
                <w:sz w:val="24"/>
                <w:szCs w:val="24"/>
              </w:rPr>
              <w:t xml:space="preserve"> Учить детей чередовать удары об пол с выполнением передачи, перемещаться в соответствии с правилами игры.</w:t>
            </w:r>
          </w:p>
          <w:p w:rsidR="00413044" w:rsidRPr="000A6F65" w:rsidRDefault="00413044" w:rsidP="00996266">
            <w:pPr>
              <w:spacing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581" w:type="dxa"/>
            <w:vMerge w:val="restart"/>
          </w:tcPr>
          <w:p w:rsidR="00413044" w:rsidRDefault="00413044" w:rsidP="00F503C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Default="00413044" w:rsidP="00F503C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Default="00413044" w:rsidP="00F503C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F503C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0A6F65">
              <w:rPr>
                <w:rFonts w:ascii="Times New Roman" w:hAnsi="Times New Roman"/>
                <w:sz w:val="24"/>
                <w:szCs w:val="24"/>
              </w:rPr>
              <w:t>Самостоятельная деятельность детей в уголке музыкального воспитания</w:t>
            </w:r>
          </w:p>
          <w:p w:rsidR="00413044" w:rsidRPr="000A6F65" w:rsidRDefault="00413044" w:rsidP="00F503C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F503C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F503C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F503C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0A6F65">
              <w:rPr>
                <w:rFonts w:ascii="Times New Roman" w:hAnsi="Times New Roman"/>
                <w:sz w:val="24"/>
                <w:szCs w:val="24"/>
              </w:rPr>
              <w:t xml:space="preserve">Самостоятельная двигательная деятельность детей </w:t>
            </w:r>
          </w:p>
          <w:p w:rsidR="00413044" w:rsidRPr="000A6F65" w:rsidRDefault="00413044" w:rsidP="00F503C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F503C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F503C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Default="00413044" w:rsidP="00F503C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Default="00413044" w:rsidP="00F503C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Default="00413044" w:rsidP="00F503C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F503CD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0A6F65">
              <w:rPr>
                <w:rFonts w:ascii="Times New Roman" w:hAnsi="Times New Roman"/>
                <w:sz w:val="24"/>
                <w:szCs w:val="24"/>
              </w:rPr>
              <w:t>Создать условия для проведения досуга детей в книжном уголке</w:t>
            </w:r>
          </w:p>
          <w:p w:rsidR="00413044" w:rsidRPr="000A6F65" w:rsidRDefault="00413044" w:rsidP="00F503CD">
            <w:pPr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F503CD">
            <w:pPr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F503CD">
            <w:pPr>
              <w:rPr>
                <w:rFonts w:ascii="Times New Roman" w:hAnsi="Times New Roman"/>
                <w:sz w:val="24"/>
                <w:szCs w:val="24"/>
              </w:rPr>
            </w:pPr>
            <w:r w:rsidRPr="000A6F65">
              <w:rPr>
                <w:rFonts w:ascii="Times New Roman" w:hAnsi="Times New Roman"/>
                <w:sz w:val="24"/>
                <w:szCs w:val="24"/>
              </w:rPr>
              <w:t>Подвижные игры детей на свежем воздухе</w:t>
            </w:r>
          </w:p>
          <w:p w:rsidR="00413044" w:rsidRPr="000A6F65" w:rsidRDefault="00413044" w:rsidP="00F503CD">
            <w:pPr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F503CD">
            <w:pPr>
              <w:rPr>
                <w:rFonts w:ascii="Times New Roman" w:hAnsi="Times New Roman"/>
                <w:sz w:val="24"/>
                <w:szCs w:val="24"/>
              </w:rPr>
            </w:pPr>
          </w:p>
          <w:p w:rsidR="00413044" w:rsidRDefault="00413044" w:rsidP="00F503CD">
            <w:pPr>
              <w:rPr>
                <w:rFonts w:ascii="Times New Roman" w:hAnsi="Times New Roman"/>
                <w:sz w:val="24"/>
                <w:szCs w:val="24"/>
              </w:rPr>
            </w:pPr>
            <w:r w:rsidRPr="000A6F65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  <w:p w:rsidR="00413044" w:rsidRPr="000A6F65" w:rsidRDefault="00413044" w:rsidP="00F503CD">
            <w:pPr>
              <w:rPr>
                <w:rFonts w:ascii="Times New Roman" w:hAnsi="Times New Roman"/>
                <w:sz w:val="24"/>
                <w:szCs w:val="24"/>
              </w:rPr>
            </w:pPr>
            <w:r w:rsidRPr="000A6F65">
              <w:rPr>
                <w:rFonts w:ascii="Times New Roman" w:hAnsi="Times New Roman"/>
                <w:sz w:val="24"/>
                <w:szCs w:val="24"/>
              </w:rPr>
              <w:t>Создать условия для проведения досуга детей в уголке физического воспитания</w:t>
            </w:r>
          </w:p>
          <w:p w:rsidR="00413044" w:rsidRPr="000A6F65" w:rsidRDefault="00413044" w:rsidP="00F503CD">
            <w:pPr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F503CD">
            <w:pPr>
              <w:rPr>
                <w:rFonts w:ascii="Times New Roman" w:hAnsi="Times New Roman"/>
                <w:sz w:val="24"/>
                <w:szCs w:val="24"/>
              </w:rPr>
            </w:pPr>
            <w:r w:rsidRPr="000A6F65">
              <w:rPr>
                <w:rFonts w:ascii="Times New Roman" w:hAnsi="Times New Roman"/>
                <w:sz w:val="24"/>
                <w:szCs w:val="24"/>
              </w:rPr>
              <w:t>Самостоятельная игровая деятельность детей</w:t>
            </w:r>
          </w:p>
          <w:p w:rsidR="00413044" w:rsidRPr="000A6F65" w:rsidRDefault="00413044" w:rsidP="00F503CD">
            <w:pPr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F503CD">
            <w:pPr>
              <w:rPr>
                <w:rFonts w:ascii="Times New Roman" w:hAnsi="Times New Roman"/>
                <w:sz w:val="24"/>
                <w:szCs w:val="24"/>
              </w:rPr>
            </w:pPr>
          </w:p>
          <w:p w:rsidR="00413044" w:rsidRDefault="00413044" w:rsidP="00F503CD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:rsidR="00413044" w:rsidRPr="000A6F65" w:rsidRDefault="00413044" w:rsidP="00F503CD">
            <w:pPr>
              <w:rPr>
                <w:rFonts w:ascii="Times New Roman" w:hAnsi="Times New Roman"/>
                <w:sz w:val="24"/>
                <w:szCs w:val="24"/>
              </w:rPr>
            </w:pPr>
            <w:r w:rsidRPr="000A6F65">
              <w:rPr>
                <w:rFonts w:ascii="Times New Roman" w:hAnsi="Times New Roman"/>
                <w:sz w:val="24"/>
                <w:szCs w:val="24"/>
              </w:rPr>
              <w:t>Самостоятельная деятельность детей в театральном уголке</w:t>
            </w:r>
          </w:p>
          <w:p w:rsidR="00413044" w:rsidRPr="000A6F65" w:rsidRDefault="00413044" w:rsidP="00F503CD">
            <w:pPr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F503CD">
            <w:pPr>
              <w:rPr>
                <w:rFonts w:ascii="Times New Roman" w:hAnsi="Times New Roman"/>
                <w:sz w:val="24"/>
                <w:szCs w:val="24"/>
              </w:rPr>
            </w:pPr>
          </w:p>
          <w:p w:rsidR="00413044" w:rsidRDefault="00413044" w:rsidP="00F503CD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:rsidR="00413044" w:rsidRPr="000A6F65" w:rsidRDefault="00413044" w:rsidP="00F503CD">
            <w:pPr>
              <w:rPr>
                <w:rFonts w:ascii="Times New Roman" w:hAnsi="Times New Roman"/>
                <w:sz w:val="24"/>
                <w:szCs w:val="24"/>
              </w:rPr>
            </w:pPr>
            <w:r w:rsidRPr="000A6F65">
              <w:rPr>
                <w:rFonts w:ascii="Times New Roman" w:hAnsi="Times New Roman"/>
                <w:sz w:val="24"/>
                <w:szCs w:val="24"/>
              </w:rPr>
              <w:t>Подвижные игры на свежем воздухе</w:t>
            </w:r>
          </w:p>
          <w:p w:rsidR="00413044" w:rsidRPr="000A6F65" w:rsidRDefault="00413044" w:rsidP="00F503CD">
            <w:pPr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F503CD">
            <w:pPr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F503CD">
            <w:pPr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57570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996266" w:rsidRDefault="00413044" w:rsidP="00057570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57570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0A6F65">
              <w:rPr>
                <w:rFonts w:ascii="Times New Roman" w:hAnsi="Times New Roman"/>
                <w:sz w:val="24"/>
                <w:szCs w:val="24"/>
              </w:rPr>
              <w:t>Предложить детям игры из конструктора «Лего» для проведения своего досуга</w:t>
            </w:r>
          </w:p>
          <w:p w:rsidR="00413044" w:rsidRPr="000A6F65" w:rsidRDefault="00413044" w:rsidP="00057570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57570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57570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57570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57570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0A6F65">
              <w:rPr>
                <w:rFonts w:ascii="Times New Roman" w:hAnsi="Times New Roman"/>
                <w:sz w:val="24"/>
                <w:szCs w:val="24"/>
              </w:rPr>
              <w:t>Самостоятельная двигательная деятельность детей</w:t>
            </w:r>
          </w:p>
          <w:p w:rsidR="00413044" w:rsidRPr="000A6F65" w:rsidRDefault="00413044" w:rsidP="00057570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57570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57570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57570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57570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57570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Default="00413044" w:rsidP="00057570">
            <w:pPr>
              <w:spacing w:after="0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:rsidR="00413044" w:rsidRPr="000A6F65" w:rsidRDefault="00413044" w:rsidP="00057570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0A6F65">
              <w:rPr>
                <w:rFonts w:ascii="Times New Roman" w:hAnsi="Times New Roman"/>
                <w:sz w:val="24"/>
                <w:szCs w:val="24"/>
              </w:rPr>
              <w:t>Предложить детям провести свой досуг в уголке сенсорного воспитания</w:t>
            </w:r>
          </w:p>
          <w:p w:rsidR="00413044" w:rsidRPr="000A6F65" w:rsidRDefault="00413044" w:rsidP="00057570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57570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57570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0A6F65">
              <w:rPr>
                <w:rFonts w:ascii="Times New Roman" w:hAnsi="Times New Roman"/>
                <w:sz w:val="24"/>
                <w:szCs w:val="24"/>
              </w:rPr>
              <w:t>Самостоятельная двигательная деятельность детей на свежем воздухе</w:t>
            </w:r>
          </w:p>
          <w:p w:rsidR="00413044" w:rsidRPr="000A6F65" w:rsidRDefault="00413044" w:rsidP="00F503CD">
            <w:pPr>
              <w:rPr>
                <w:rFonts w:ascii="Times New Roman" w:hAnsi="Times New Roman"/>
                <w:sz w:val="24"/>
                <w:szCs w:val="24"/>
              </w:rPr>
            </w:pPr>
            <w:r w:rsidRPr="000A6F65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  <w:p w:rsidR="00413044" w:rsidRPr="00391CDF" w:rsidRDefault="00413044" w:rsidP="00783470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391CDF" w:rsidRDefault="00413044" w:rsidP="00783470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391CDF" w:rsidRDefault="00413044" w:rsidP="00783470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783470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A6F65">
              <w:rPr>
                <w:rFonts w:ascii="Times New Roman" w:hAnsi="Times New Roman"/>
                <w:sz w:val="24"/>
                <w:szCs w:val="24"/>
              </w:rPr>
              <w:t>Самостоятельная деятельность детей в музыкальном уголке</w:t>
            </w:r>
          </w:p>
          <w:p w:rsidR="00413044" w:rsidRPr="000A6F65" w:rsidRDefault="00413044" w:rsidP="00783470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783470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783470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783470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A6F65">
              <w:rPr>
                <w:rFonts w:ascii="Times New Roman" w:hAnsi="Times New Roman"/>
                <w:sz w:val="24"/>
                <w:szCs w:val="24"/>
              </w:rPr>
              <w:t>Самостоятельная игровая деятельность детей на свежем воздухе</w:t>
            </w:r>
          </w:p>
          <w:p w:rsidR="00413044" w:rsidRPr="000A6F65" w:rsidRDefault="00413044" w:rsidP="00783470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Default="00413044" w:rsidP="00783470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783470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A6F65">
              <w:rPr>
                <w:rFonts w:ascii="Times New Roman" w:hAnsi="Times New Roman"/>
                <w:sz w:val="24"/>
                <w:szCs w:val="24"/>
              </w:rPr>
              <w:t>Предложить детям провести свой досуг в книжном уголке</w:t>
            </w:r>
          </w:p>
          <w:p w:rsidR="00413044" w:rsidRPr="000A6F65" w:rsidRDefault="00413044" w:rsidP="00783470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783470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391CDF" w:rsidRDefault="00413044" w:rsidP="00783470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783470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A6F65">
              <w:rPr>
                <w:rFonts w:ascii="Times New Roman" w:hAnsi="Times New Roman"/>
                <w:sz w:val="24"/>
                <w:szCs w:val="24"/>
              </w:rPr>
              <w:t xml:space="preserve">Самостоятельная двигательная деятельность детей </w:t>
            </w:r>
          </w:p>
          <w:p w:rsidR="00413044" w:rsidRPr="000A6F65" w:rsidRDefault="00413044" w:rsidP="00783470">
            <w:pPr>
              <w:spacing w:after="100" w:afterAutospacing="1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783470">
            <w:pPr>
              <w:spacing w:after="100" w:afterAutospacing="1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391CDF" w:rsidRDefault="00413044" w:rsidP="00783470">
            <w:pPr>
              <w:spacing w:after="100" w:afterAutospacing="1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391CDF" w:rsidRDefault="00413044" w:rsidP="00783470">
            <w:pPr>
              <w:spacing w:after="100" w:afterAutospacing="1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783470">
            <w:pPr>
              <w:spacing w:after="100" w:afterAutospacing="1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A6F65">
              <w:rPr>
                <w:rFonts w:ascii="Times New Roman" w:hAnsi="Times New Roman"/>
                <w:sz w:val="24"/>
                <w:szCs w:val="24"/>
              </w:rPr>
              <w:t>Создать условия для проведения досуга в уголке физического воспитания</w:t>
            </w:r>
          </w:p>
          <w:p w:rsidR="00413044" w:rsidRPr="000A6F65" w:rsidRDefault="00413044" w:rsidP="00783470">
            <w:pPr>
              <w:spacing w:after="100" w:afterAutospacing="1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FA187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A6F65">
              <w:rPr>
                <w:rFonts w:ascii="Times New Roman" w:hAnsi="Times New Roman"/>
                <w:sz w:val="24"/>
                <w:szCs w:val="24"/>
              </w:rPr>
              <w:t xml:space="preserve">Самостоятельная двигательная деятельность детей </w:t>
            </w:r>
          </w:p>
          <w:p w:rsidR="00413044" w:rsidRPr="000A6F65" w:rsidRDefault="00413044" w:rsidP="00783470">
            <w:pPr>
              <w:spacing w:after="100" w:afterAutospacing="1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783470">
            <w:pPr>
              <w:spacing w:after="100" w:afterAutospacing="1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783470">
            <w:pPr>
              <w:spacing w:after="100" w:afterAutospacing="1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A6F65">
              <w:rPr>
                <w:rFonts w:ascii="Times New Roman" w:hAnsi="Times New Roman"/>
                <w:sz w:val="24"/>
                <w:szCs w:val="24"/>
              </w:rPr>
              <w:t>Предложить детям настольно-печатные игры для проведения досуга</w:t>
            </w:r>
          </w:p>
          <w:p w:rsidR="00413044" w:rsidRPr="000A6F65" w:rsidRDefault="00413044" w:rsidP="00783470">
            <w:pPr>
              <w:spacing w:after="100" w:afterAutospacing="1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783470">
            <w:pPr>
              <w:spacing w:after="100" w:afterAutospacing="1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FA187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A6F65">
              <w:rPr>
                <w:rFonts w:ascii="Times New Roman" w:hAnsi="Times New Roman"/>
                <w:sz w:val="24"/>
                <w:szCs w:val="24"/>
              </w:rPr>
              <w:t xml:space="preserve">Самостоятельная двигательная деятельность детей </w:t>
            </w:r>
          </w:p>
          <w:p w:rsidR="00413044" w:rsidRPr="000A6F65" w:rsidRDefault="00413044" w:rsidP="00783470">
            <w:pPr>
              <w:spacing w:after="100" w:afterAutospacing="1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783470">
            <w:pPr>
              <w:spacing w:after="100" w:afterAutospacing="1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Default="00413044" w:rsidP="00783470">
            <w:pPr>
              <w:spacing w:after="100" w:afterAutospacing="1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783470">
            <w:pPr>
              <w:spacing w:after="100" w:afterAutospacing="1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A6F65">
              <w:rPr>
                <w:rFonts w:ascii="Times New Roman" w:hAnsi="Times New Roman"/>
                <w:sz w:val="24"/>
                <w:szCs w:val="24"/>
              </w:rPr>
              <w:t>Предложить детям провести свой досуг в уголке сенсорного воспитания</w:t>
            </w:r>
          </w:p>
          <w:p w:rsidR="00413044" w:rsidRPr="000A6F65" w:rsidRDefault="00413044" w:rsidP="00783470">
            <w:pPr>
              <w:spacing w:after="100" w:afterAutospacing="1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783470">
            <w:pPr>
              <w:spacing w:after="100" w:afterAutospacing="1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855E3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A6F65">
              <w:rPr>
                <w:rFonts w:ascii="Times New Roman" w:hAnsi="Times New Roman"/>
                <w:sz w:val="24"/>
                <w:szCs w:val="24"/>
              </w:rPr>
              <w:t xml:space="preserve">Самостоятельная двигательная деятельность детей </w:t>
            </w:r>
          </w:p>
          <w:p w:rsidR="00413044" w:rsidRPr="000A6F65" w:rsidRDefault="00413044" w:rsidP="00783470">
            <w:pPr>
              <w:spacing w:after="100" w:afterAutospacing="1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Pr="000A6F65" w:rsidRDefault="00413044" w:rsidP="00783470">
            <w:pPr>
              <w:spacing w:after="100" w:afterAutospacing="1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13044" w:rsidRDefault="00413044" w:rsidP="00783470">
            <w:pPr>
              <w:spacing w:after="100" w:afterAutospacing="1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783470">
            <w:pPr>
              <w:spacing w:after="100" w:afterAutospacing="1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A6F65">
              <w:rPr>
                <w:rFonts w:ascii="Times New Roman" w:hAnsi="Times New Roman"/>
                <w:sz w:val="24"/>
                <w:szCs w:val="24"/>
              </w:rPr>
              <w:t>Самостоятельная деятельность детей в уголке физического воспитания</w:t>
            </w:r>
          </w:p>
          <w:p w:rsidR="00413044" w:rsidRPr="000A6F65" w:rsidRDefault="00413044" w:rsidP="00783470">
            <w:pPr>
              <w:spacing w:after="100" w:afterAutospacing="1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783470">
            <w:pPr>
              <w:spacing w:after="100" w:afterAutospacing="1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855E3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A6F65">
              <w:rPr>
                <w:rFonts w:ascii="Times New Roman" w:hAnsi="Times New Roman"/>
                <w:sz w:val="24"/>
                <w:szCs w:val="24"/>
              </w:rPr>
              <w:t xml:space="preserve">Самостоятельная двигательная деятельность детей </w:t>
            </w:r>
          </w:p>
          <w:p w:rsidR="00413044" w:rsidRPr="000A6F65" w:rsidRDefault="00413044" w:rsidP="00783470">
            <w:pPr>
              <w:spacing w:after="100" w:afterAutospacing="1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A6F65">
              <w:rPr>
                <w:rFonts w:ascii="Times New Roman" w:hAnsi="Times New Roman"/>
                <w:sz w:val="24"/>
                <w:szCs w:val="24"/>
              </w:rPr>
              <w:t>Предложить детям провести свой досуг в книжном уголке</w:t>
            </w: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A6F65">
              <w:rPr>
                <w:rFonts w:ascii="Times New Roman" w:hAnsi="Times New Roman"/>
                <w:sz w:val="24"/>
                <w:szCs w:val="24"/>
              </w:rPr>
              <w:t xml:space="preserve">Самостоятельная двигательная деятельность детей </w:t>
            </w: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A6F65">
              <w:rPr>
                <w:rFonts w:ascii="Times New Roman" w:hAnsi="Times New Roman"/>
                <w:sz w:val="24"/>
                <w:szCs w:val="24"/>
              </w:rPr>
              <w:t>Предложить детям провести свой досуг в уголке сенсорного воспитания</w:t>
            </w: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A6F65">
              <w:rPr>
                <w:rFonts w:ascii="Times New Roman" w:hAnsi="Times New Roman"/>
                <w:sz w:val="24"/>
                <w:szCs w:val="24"/>
              </w:rPr>
              <w:t>Самостоятельная двигательная деятельность детей</w:t>
            </w: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Default="00413044" w:rsidP="008179C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Default="00413044" w:rsidP="008179C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Default="00413044" w:rsidP="008179C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8179C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A6F65">
              <w:rPr>
                <w:rFonts w:ascii="Times New Roman" w:hAnsi="Times New Roman"/>
                <w:sz w:val="24"/>
                <w:szCs w:val="24"/>
              </w:rPr>
              <w:t>Предложить детям для проведения досуга игры с крупным конструктором.</w:t>
            </w:r>
          </w:p>
          <w:p w:rsidR="00413044" w:rsidRPr="000A6F65" w:rsidRDefault="00413044" w:rsidP="008179C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8179C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8179C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8179C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8179C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8179C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8179C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A6F65">
              <w:rPr>
                <w:rFonts w:ascii="Times New Roman" w:hAnsi="Times New Roman"/>
                <w:sz w:val="24"/>
                <w:szCs w:val="24"/>
              </w:rPr>
              <w:t xml:space="preserve">Самостоятельная двигательная деятельность детей </w:t>
            </w:r>
          </w:p>
          <w:p w:rsidR="00413044" w:rsidRPr="000A6F65" w:rsidRDefault="00413044" w:rsidP="008179C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8179C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8179C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8179C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8179C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8179C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8179C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A6F65">
              <w:rPr>
                <w:rFonts w:ascii="Times New Roman" w:hAnsi="Times New Roman"/>
                <w:sz w:val="24"/>
                <w:szCs w:val="24"/>
              </w:rPr>
              <w:t>Самостоятельная деятельность детей в уголке физического воспитания</w:t>
            </w:r>
          </w:p>
          <w:p w:rsidR="00413044" w:rsidRPr="000A6F65" w:rsidRDefault="00413044" w:rsidP="008179C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8179C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8179C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8179C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A6F65">
              <w:rPr>
                <w:rFonts w:ascii="Times New Roman" w:hAnsi="Times New Roman"/>
                <w:sz w:val="24"/>
                <w:szCs w:val="24"/>
              </w:rPr>
              <w:t xml:space="preserve">Самостоятельная двигательная деятельность детей </w:t>
            </w: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A6F65">
              <w:rPr>
                <w:rFonts w:ascii="Times New Roman" w:hAnsi="Times New Roman"/>
                <w:sz w:val="24"/>
                <w:szCs w:val="24"/>
              </w:rPr>
              <w:t>Самостоятельная деятельность детей в музыкальном уголке</w:t>
            </w: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A6F65">
              <w:rPr>
                <w:rFonts w:ascii="Times New Roman" w:hAnsi="Times New Roman"/>
                <w:sz w:val="24"/>
                <w:szCs w:val="24"/>
              </w:rPr>
              <w:t>Самостоятельные подвижные игры детей на свежем воздухе</w:t>
            </w: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A6F65">
              <w:rPr>
                <w:rFonts w:ascii="Times New Roman" w:hAnsi="Times New Roman"/>
                <w:sz w:val="24"/>
                <w:szCs w:val="24"/>
              </w:rPr>
              <w:t>Предложить детям провести свой досуг в книжном уголке, рассматривая иллюстрации к знакомым произведениям</w:t>
            </w: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A6F65">
              <w:rPr>
                <w:rFonts w:ascii="Times New Roman" w:hAnsi="Times New Roman"/>
                <w:sz w:val="24"/>
                <w:szCs w:val="24"/>
              </w:rPr>
              <w:t>Самостоятельная двигательная деятельность детей</w:t>
            </w: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523D39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A6F65">
              <w:rPr>
                <w:rFonts w:ascii="Times New Roman" w:hAnsi="Times New Roman"/>
                <w:sz w:val="24"/>
                <w:szCs w:val="24"/>
              </w:rPr>
              <w:t>Создать условия для проведения досуга детей в изоуголке</w:t>
            </w:r>
          </w:p>
          <w:p w:rsidR="00413044" w:rsidRPr="000A6F65" w:rsidRDefault="00413044" w:rsidP="00523D39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523D39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523D39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523D39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523D39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A6F65">
              <w:rPr>
                <w:rFonts w:ascii="Times New Roman" w:hAnsi="Times New Roman"/>
                <w:sz w:val="24"/>
                <w:szCs w:val="24"/>
              </w:rPr>
              <w:t xml:space="preserve">Самостоятельная двигательная деятельность детей </w:t>
            </w:r>
          </w:p>
          <w:p w:rsidR="00413044" w:rsidRPr="000A6F65" w:rsidRDefault="00413044" w:rsidP="00523D39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523D39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523D39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523D39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523D39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523D39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A6F65">
              <w:rPr>
                <w:rFonts w:ascii="Times New Roman" w:hAnsi="Times New Roman"/>
                <w:sz w:val="24"/>
                <w:szCs w:val="24"/>
              </w:rPr>
              <w:t>Создать условия для проведения досуга детей в спортивном уголке</w:t>
            </w:r>
          </w:p>
          <w:p w:rsidR="00413044" w:rsidRPr="000A6F65" w:rsidRDefault="00413044" w:rsidP="00523D39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523D39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523D39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523D39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523D39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523D39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A6F65">
              <w:rPr>
                <w:rFonts w:ascii="Times New Roman" w:hAnsi="Times New Roman"/>
                <w:sz w:val="24"/>
                <w:szCs w:val="24"/>
              </w:rPr>
              <w:t xml:space="preserve">Самостоятельная двигательная деятельность детей </w:t>
            </w: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A6F65">
              <w:rPr>
                <w:rFonts w:ascii="Times New Roman" w:hAnsi="Times New Roman"/>
                <w:sz w:val="24"/>
                <w:szCs w:val="24"/>
              </w:rPr>
              <w:t>Самостоятельная деятельность детей в уголке физического воспитания</w:t>
            </w: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A6F65">
              <w:rPr>
                <w:rFonts w:ascii="Times New Roman" w:hAnsi="Times New Roman"/>
                <w:sz w:val="24"/>
                <w:szCs w:val="24"/>
              </w:rPr>
              <w:t>Самостоятельная двигательная деятельность детей</w:t>
            </w: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A6F65">
              <w:rPr>
                <w:rFonts w:ascii="Times New Roman" w:hAnsi="Times New Roman"/>
                <w:sz w:val="24"/>
                <w:szCs w:val="24"/>
              </w:rPr>
              <w:t>Самостоятельная деятельность детей в музыкальном уголке</w:t>
            </w: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A6F65">
              <w:rPr>
                <w:rFonts w:ascii="Times New Roman" w:hAnsi="Times New Roman"/>
                <w:sz w:val="24"/>
                <w:szCs w:val="24"/>
              </w:rPr>
              <w:t>Самостоятельные подвижные игры детей на свежем воздухе</w:t>
            </w: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A6F65">
              <w:rPr>
                <w:rFonts w:ascii="Times New Roman" w:hAnsi="Times New Roman"/>
                <w:sz w:val="24"/>
                <w:szCs w:val="24"/>
              </w:rPr>
              <w:t>Предложить детям провести досуг в уголке сенсорного воспитания</w:t>
            </w: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A6F65">
              <w:rPr>
                <w:rFonts w:ascii="Times New Roman" w:hAnsi="Times New Roman"/>
                <w:sz w:val="24"/>
                <w:szCs w:val="24"/>
              </w:rPr>
              <w:t>Самостоятельная двигательная деятельность</w:t>
            </w: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A6F65">
              <w:rPr>
                <w:rFonts w:ascii="Times New Roman" w:hAnsi="Times New Roman"/>
                <w:sz w:val="24"/>
                <w:szCs w:val="24"/>
              </w:rPr>
              <w:t>детей</w:t>
            </w: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A6F65">
              <w:rPr>
                <w:rFonts w:ascii="Times New Roman" w:hAnsi="Times New Roman"/>
                <w:sz w:val="24"/>
                <w:szCs w:val="24"/>
              </w:rPr>
              <w:t>Самостоятельная деятельность детей в книжном уголке</w:t>
            </w: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A6F65">
              <w:rPr>
                <w:rFonts w:ascii="Times New Roman" w:hAnsi="Times New Roman"/>
                <w:sz w:val="24"/>
                <w:szCs w:val="24"/>
              </w:rPr>
              <w:t>Самостоятельные подвижные игры на свежем воздухе</w:t>
            </w: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A6F65">
              <w:rPr>
                <w:rFonts w:ascii="Times New Roman" w:hAnsi="Times New Roman"/>
                <w:sz w:val="24"/>
                <w:szCs w:val="24"/>
              </w:rPr>
              <w:t>Предложить детям игры со строительным материалом для проведения своего досуга</w:t>
            </w: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A6F65">
              <w:rPr>
                <w:rFonts w:ascii="Times New Roman" w:hAnsi="Times New Roman"/>
                <w:sz w:val="24"/>
                <w:szCs w:val="24"/>
              </w:rPr>
              <w:t>Самостоятельная двигательная деятельность детей</w:t>
            </w: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A6F65">
              <w:rPr>
                <w:rFonts w:ascii="Times New Roman" w:hAnsi="Times New Roman"/>
                <w:sz w:val="24"/>
                <w:szCs w:val="24"/>
              </w:rPr>
              <w:t>Предложить детям пазлы и настольно-печатные игры для проведения досуга</w:t>
            </w: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A6F65">
              <w:rPr>
                <w:rFonts w:ascii="Times New Roman" w:hAnsi="Times New Roman"/>
                <w:sz w:val="24"/>
                <w:szCs w:val="24"/>
              </w:rPr>
              <w:t>Самостоятельная двигательная деятельность детей</w:t>
            </w: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A6F65">
              <w:rPr>
                <w:rFonts w:ascii="Times New Roman" w:hAnsi="Times New Roman"/>
                <w:sz w:val="24"/>
                <w:szCs w:val="24"/>
              </w:rPr>
              <w:t>Самостоятельная деятельность детей в уголке физического воспитания</w:t>
            </w: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A6F65">
              <w:rPr>
                <w:rFonts w:ascii="Times New Roman" w:hAnsi="Times New Roman"/>
                <w:sz w:val="24"/>
                <w:szCs w:val="24"/>
              </w:rPr>
              <w:t>Самостоятельная игровая деятельность по интересам детей</w:t>
            </w: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A6F65">
              <w:rPr>
                <w:rFonts w:ascii="Times New Roman" w:hAnsi="Times New Roman"/>
                <w:sz w:val="24"/>
                <w:szCs w:val="24"/>
              </w:rPr>
              <w:t>Предложить детям провести свой досуг в театральном уголке</w:t>
            </w: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A6F65">
              <w:rPr>
                <w:rFonts w:ascii="Times New Roman" w:hAnsi="Times New Roman"/>
                <w:sz w:val="24"/>
                <w:szCs w:val="24"/>
              </w:rPr>
              <w:t>Самостоятельные подвижные игры на свежем воздухе</w:t>
            </w: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A6F65">
              <w:rPr>
                <w:rFonts w:ascii="Times New Roman" w:hAnsi="Times New Roman"/>
                <w:sz w:val="24"/>
                <w:szCs w:val="24"/>
              </w:rPr>
              <w:t>Самостоятельная игровая деятельность детей</w:t>
            </w: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A6F65">
              <w:rPr>
                <w:rFonts w:ascii="Times New Roman" w:hAnsi="Times New Roman"/>
                <w:sz w:val="24"/>
                <w:szCs w:val="24"/>
              </w:rPr>
              <w:t>Самостоятельные подвижные игры детей на свежем воздухе</w:t>
            </w: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A6F65">
              <w:rPr>
                <w:rFonts w:ascii="Times New Roman" w:hAnsi="Times New Roman"/>
                <w:sz w:val="24"/>
                <w:szCs w:val="24"/>
              </w:rPr>
              <w:t>Предложить детям провести свой досуг в книжном уголке, рассматривая иллюстрации к книгам художника Е. Рачева</w:t>
            </w: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A6F65">
              <w:rPr>
                <w:rFonts w:ascii="Times New Roman" w:hAnsi="Times New Roman"/>
                <w:sz w:val="24"/>
                <w:szCs w:val="24"/>
              </w:rPr>
              <w:t>Самостоятельная двигательная деятельность детей</w:t>
            </w: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A6F65">
              <w:rPr>
                <w:rFonts w:ascii="Times New Roman" w:hAnsi="Times New Roman"/>
                <w:sz w:val="24"/>
                <w:szCs w:val="24"/>
              </w:rPr>
              <w:t>Предложить детям провести свой досуг в музыкальном уголке</w:t>
            </w: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A6F65">
              <w:rPr>
                <w:rFonts w:ascii="Times New Roman" w:hAnsi="Times New Roman"/>
                <w:sz w:val="24"/>
                <w:szCs w:val="24"/>
              </w:rPr>
              <w:t>Самостоятельная двигательная деятельность детей</w:t>
            </w: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A6F65">
              <w:rPr>
                <w:rFonts w:ascii="Times New Roman" w:hAnsi="Times New Roman"/>
                <w:sz w:val="24"/>
                <w:szCs w:val="24"/>
              </w:rPr>
              <w:t>Предложить детям провести свой досуг в уголке физического воспитания</w:t>
            </w: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A6F65">
              <w:rPr>
                <w:rFonts w:ascii="Times New Roman" w:hAnsi="Times New Roman"/>
                <w:sz w:val="24"/>
                <w:szCs w:val="24"/>
              </w:rPr>
              <w:t>Самостоятельные подвижные игры по интересам детей</w:t>
            </w: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A6F65">
              <w:rPr>
                <w:rFonts w:ascii="Times New Roman" w:hAnsi="Times New Roman"/>
                <w:sz w:val="24"/>
                <w:szCs w:val="24"/>
              </w:rPr>
              <w:t>Самостоятельная игровая деятельность</w:t>
            </w: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A6F65">
              <w:rPr>
                <w:rFonts w:ascii="Times New Roman" w:hAnsi="Times New Roman"/>
                <w:sz w:val="24"/>
                <w:szCs w:val="24"/>
              </w:rPr>
              <w:t>Самостоятельные подвижные игры по интересам детей</w:t>
            </w: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A6F65">
              <w:rPr>
                <w:rFonts w:ascii="Times New Roman" w:hAnsi="Times New Roman"/>
                <w:sz w:val="24"/>
                <w:szCs w:val="24"/>
              </w:rPr>
              <w:t>Создать условия для проведения досуга в уголке музыкального воспитания</w:t>
            </w: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A6F65">
              <w:rPr>
                <w:rFonts w:ascii="Times New Roman" w:hAnsi="Times New Roman"/>
                <w:sz w:val="24"/>
                <w:szCs w:val="24"/>
              </w:rPr>
              <w:t>Самостоятельная двигательная деятельность</w:t>
            </w: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A6F65">
              <w:rPr>
                <w:rFonts w:ascii="Times New Roman" w:hAnsi="Times New Roman"/>
                <w:sz w:val="24"/>
                <w:szCs w:val="24"/>
              </w:rPr>
              <w:t>Создать условия для проведения досуга в уголке физического воспитания</w:t>
            </w: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A6F65">
              <w:rPr>
                <w:rFonts w:ascii="Times New Roman" w:hAnsi="Times New Roman"/>
                <w:sz w:val="24"/>
                <w:szCs w:val="24"/>
              </w:rPr>
              <w:t>Самостоятельная двигательная деятельность</w:t>
            </w: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A6F65">
              <w:rPr>
                <w:rFonts w:ascii="Times New Roman" w:hAnsi="Times New Roman"/>
                <w:sz w:val="24"/>
                <w:szCs w:val="24"/>
              </w:rPr>
              <w:t>Предложить детям игры со строительным материалом для поведения досуга</w:t>
            </w: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A6F65">
              <w:rPr>
                <w:rFonts w:ascii="Times New Roman" w:hAnsi="Times New Roman"/>
                <w:sz w:val="24"/>
                <w:szCs w:val="24"/>
              </w:rPr>
              <w:t>Самостоятельная двигательная деятельность</w:t>
            </w: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A6F65">
              <w:rPr>
                <w:rFonts w:ascii="Times New Roman" w:hAnsi="Times New Roman"/>
                <w:sz w:val="24"/>
                <w:szCs w:val="24"/>
              </w:rPr>
              <w:t>Самостоятельная деятельность детей в уголке сенсорного воспитания</w:t>
            </w: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A6F65">
              <w:rPr>
                <w:rFonts w:ascii="Times New Roman" w:hAnsi="Times New Roman"/>
                <w:sz w:val="24"/>
                <w:szCs w:val="24"/>
              </w:rPr>
              <w:t>Самостоятельные подвижные игры по интересам детей</w:t>
            </w: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A6F65">
              <w:rPr>
                <w:rFonts w:ascii="Times New Roman" w:hAnsi="Times New Roman"/>
                <w:sz w:val="24"/>
                <w:szCs w:val="24"/>
              </w:rPr>
              <w:t>Предложить детям акварельные краски и гуашь для самостоятельной деятельности детей</w:t>
            </w: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A6F65">
              <w:rPr>
                <w:rFonts w:ascii="Times New Roman" w:hAnsi="Times New Roman"/>
                <w:sz w:val="24"/>
                <w:szCs w:val="24"/>
              </w:rPr>
              <w:t>Самостоятельная двигательная деятельность детей</w:t>
            </w: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A6F65">
              <w:rPr>
                <w:rFonts w:ascii="Times New Roman" w:hAnsi="Times New Roman"/>
                <w:sz w:val="24"/>
                <w:szCs w:val="24"/>
              </w:rPr>
              <w:t>Самостоятельная деятельность детей в книжном уголке</w:t>
            </w: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A6F65">
              <w:rPr>
                <w:rFonts w:ascii="Times New Roman" w:hAnsi="Times New Roman"/>
                <w:sz w:val="24"/>
                <w:szCs w:val="24"/>
              </w:rPr>
              <w:t>Самостоятельная двигательная деятельность</w:t>
            </w: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A6F65">
              <w:rPr>
                <w:rFonts w:ascii="Times New Roman" w:hAnsi="Times New Roman"/>
                <w:sz w:val="24"/>
                <w:szCs w:val="24"/>
              </w:rPr>
              <w:t>детей</w:t>
            </w: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A6F65">
              <w:rPr>
                <w:rFonts w:ascii="Times New Roman" w:hAnsi="Times New Roman"/>
                <w:sz w:val="24"/>
                <w:szCs w:val="24"/>
              </w:rPr>
              <w:t>Предложить детям провести свой досуг в уголке физического воспитания</w:t>
            </w: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A6F65">
              <w:rPr>
                <w:rFonts w:ascii="Times New Roman" w:hAnsi="Times New Roman"/>
                <w:sz w:val="24"/>
                <w:szCs w:val="24"/>
              </w:rPr>
              <w:t>Самостоятельная игровая деятельность детей</w:t>
            </w: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A6F65">
              <w:rPr>
                <w:rFonts w:ascii="Times New Roman" w:hAnsi="Times New Roman"/>
                <w:sz w:val="24"/>
                <w:szCs w:val="24"/>
              </w:rPr>
              <w:t>Самостоятельная деятельность детей в уголке физического воспитания</w:t>
            </w: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A6F65">
              <w:rPr>
                <w:rFonts w:ascii="Times New Roman" w:hAnsi="Times New Roman"/>
                <w:sz w:val="24"/>
                <w:szCs w:val="24"/>
              </w:rPr>
              <w:t>Самостоятельная двигательная деятельность детей</w:t>
            </w: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A6F65">
              <w:rPr>
                <w:rFonts w:ascii="Times New Roman" w:hAnsi="Times New Roman"/>
                <w:sz w:val="24"/>
                <w:szCs w:val="24"/>
              </w:rPr>
              <w:t>Предложить детям провести досуг в книжном уголке</w:t>
            </w: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A6F65">
              <w:rPr>
                <w:rFonts w:ascii="Times New Roman" w:hAnsi="Times New Roman"/>
                <w:sz w:val="24"/>
                <w:szCs w:val="24"/>
              </w:rPr>
              <w:t>Самостоятельная игровая деятельность детей</w:t>
            </w: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A6F65">
              <w:rPr>
                <w:rFonts w:ascii="Times New Roman" w:hAnsi="Times New Roman"/>
                <w:sz w:val="24"/>
                <w:szCs w:val="24"/>
              </w:rPr>
              <w:t>Предложить детям игры с конструктором «Лего» для проведения досуга</w:t>
            </w: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A6F65">
              <w:rPr>
                <w:rFonts w:ascii="Times New Roman" w:hAnsi="Times New Roman"/>
                <w:sz w:val="24"/>
                <w:szCs w:val="24"/>
              </w:rPr>
              <w:t>Самостоятельная игровая деятельность</w:t>
            </w: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A6F65">
              <w:rPr>
                <w:rFonts w:ascii="Times New Roman" w:hAnsi="Times New Roman"/>
                <w:sz w:val="24"/>
                <w:szCs w:val="24"/>
              </w:rPr>
              <w:t>Предложить детям пазлы и настольно-печатные игры для проведения досуга детей</w:t>
            </w: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A6F65">
              <w:rPr>
                <w:rFonts w:ascii="Times New Roman" w:hAnsi="Times New Roman"/>
                <w:sz w:val="24"/>
                <w:szCs w:val="24"/>
              </w:rPr>
              <w:t>Самостоятельная двигательная деятельность детей</w:t>
            </w: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A6F65">
              <w:rPr>
                <w:rFonts w:ascii="Times New Roman" w:hAnsi="Times New Roman"/>
                <w:sz w:val="24"/>
                <w:szCs w:val="24"/>
              </w:rPr>
              <w:t>Самостоятельные подвижные игры по выбору детей</w:t>
            </w:r>
          </w:p>
          <w:p w:rsidR="00413044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Default="00413044" w:rsidP="00A3795F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Default="00413044" w:rsidP="00A3795F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A3795F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A6F65">
              <w:rPr>
                <w:rFonts w:ascii="Times New Roman" w:hAnsi="Times New Roman"/>
                <w:sz w:val="24"/>
                <w:szCs w:val="24"/>
              </w:rPr>
              <w:t>Самостоятельные подвижные игры детей на свежем воздухе</w:t>
            </w:r>
          </w:p>
          <w:p w:rsidR="00413044" w:rsidRPr="000A6F65" w:rsidRDefault="00413044" w:rsidP="00A3795F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A3795F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A3795F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A3795F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A6F65">
              <w:rPr>
                <w:rFonts w:ascii="Times New Roman" w:hAnsi="Times New Roman"/>
                <w:sz w:val="24"/>
                <w:szCs w:val="24"/>
              </w:rPr>
              <w:t>Предложить детям провести свой досуг в книжном уголке, рассматривая иллюстрации к книгам художника Е. Рачева</w:t>
            </w:r>
          </w:p>
          <w:p w:rsidR="00413044" w:rsidRPr="000A6F65" w:rsidRDefault="00413044" w:rsidP="00A3795F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A3795F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Default="00413044" w:rsidP="00A3795F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13044" w:rsidRPr="000A6F65" w:rsidRDefault="00413044" w:rsidP="00A3795F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A6F65">
              <w:rPr>
                <w:rFonts w:ascii="Times New Roman" w:hAnsi="Times New Roman"/>
                <w:sz w:val="24"/>
                <w:szCs w:val="24"/>
              </w:rPr>
              <w:t>Самостоятельная двигательная деятельность детей</w:t>
            </w:r>
          </w:p>
          <w:p w:rsidR="00413044" w:rsidRPr="000A6F65" w:rsidRDefault="00413044" w:rsidP="00074655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13044" w:rsidRPr="005E3E49" w:rsidTr="00A3795F">
        <w:trPr>
          <w:trHeight w:val="70"/>
        </w:trPr>
        <w:tc>
          <w:tcPr>
            <w:tcW w:w="770" w:type="dxa"/>
          </w:tcPr>
          <w:p w:rsidR="00413044" w:rsidRPr="000A6F65" w:rsidRDefault="00413044" w:rsidP="00C046C2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990" w:type="dxa"/>
          </w:tcPr>
          <w:p w:rsidR="00413044" w:rsidRPr="000A6F65" w:rsidRDefault="00413044" w:rsidP="00A3795F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8470" w:type="dxa"/>
          </w:tcPr>
          <w:p w:rsidR="00413044" w:rsidRPr="000A6F65" w:rsidRDefault="00413044" w:rsidP="00A3795F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581" w:type="dxa"/>
            <w:vMerge/>
          </w:tcPr>
          <w:p w:rsidR="00413044" w:rsidRPr="000A6F65" w:rsidRDefault="00413044" w:rsidP="00C046C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</w:tbl>
    <w:p w:rsidR="00413044" w:rsidRDefault="00413044" w:rsidP="001C1A60">
      <w:pPr>
        <w:ind w:right="-31"/>
      </w:pPr>
    </w:p>
    <w:sectPr w:rsidR="00413044" w:rsidSect="000A6F65">
      <w:pgSz w:w="16838" w:h="11906" w:orient="landscape"/>
      <w:pgMar w:top="180" w:right="253" w:bottom="360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1C1A60"/>
    <w:rsid w:val="00003063"/>
    <w:rsid w:val="000153C1"/>
    <w:rsid w:val="00057570"/>
    <w:rsid w:val="00071C62"/>
    <w:rsid w:val="00074655"/>
    <w:rsid w:val="00085AE6"/>
    <w:rsid w:val="00085E75"/>
    <w:rsid w:val="000867E8"/>
    <w:rsid w:val="00091946"/>
    <w:rsid w:val="000A6F65"/>
    <w:rsid w:val="00131587"/>
    <w:rsid w:val="0013161C"/>
    <w:rsid w:val="00144E2E"/>
    <w:rsid w:val="0018562E"/>
    <w:rsid w:val="001C1A60"/>
    <w:rsid w:val="00201841"/>
    <w:rsid w:val="00216240"/>
    <w:rsid w:val="00217749"/>
    <w:rsid w:val="00291719"/>
    <w:rsid w:val="002A5F72"/>
    <w:rsid w:val="002A69E8"/>
    <w:rsid w:val="003119B3"/>
    <w:rsid w:val="003239CB"/>
    <w:rsid w:val="0032696D"/>
    <w:rsid w:val="00380650"/>
    <w:rsid w:val="00391CDF"/>
    <w:rsid w:val="003B16B1"/>
    <w:rsid w:val="003C4DE5"/>
    <w:rsid w:val="00413044"/>
    <w:rsid w:val="004173C6"/>
    <w:rsid w:val="00434106"/>
    <w:rsid w:val="004A5359"/>
    <w:rsid w:val="004D0B6E"/>
    <w:rsid w:val="004E7776"/>
    <w:rsid w:val="00523D39"/>
    <w:rsid w:val="00534F2F"/>
    <w:rsid w:val="0058228F"/>
    <w:rsid w:val="00584E98"/>
    <w:rsid w:val="005A0564"/>
    <w:rsid w:val="005E3E49"/>
    <w:rsid w:val="00673D00"/>
    <w:rsid w:val="006823A7"/>
    <w:rsid w:val="006B2E3B"/>
    <w:rsid w:val="006B51A6"/>
    <w:rsid w:val="006D1936"/>
    <w:rsid w:val="006F4C27"/>
    <w:rsid w:val="00783470"/>
    <w:rsid w:val="007A2A55"/>
    <w:rsid w:val="007B415F"/>
    <w:rsid w:val="007E141C"/>
    <w:rsid w:val="007E6B25"/>
    <w:rsid w:val="008179C5"/>
    <w:rsid w:val="00820A17"/>
    <w:rsid w:val="008274BE"/>
    <w:rsid w:val="00855E39"/>
    <w:rsid w:val="00882795"/>
    <w:rsid w:val="008D2DED"/>
    <w:rsid w:val="008D3766"/>
    <w:rsid w:val="00973E42"/>
    <w:rsid w:val="00996266"/>
    <w:rsid w:val="00A263E3"/>
    <w:rsid w:val="00A27675"/>
    <w:rsid w:val="00A3795F"/>
    <w:rsid w:val="00A4071B"/>
    <w:rsid w:val="00A44263"/>
    <w:rsid w:val="00B07B3D"/>
    <w:rsid w:val="00B11627"/>
    <w:rsid w:val="00B339BC"/>
    <w:rsid w:val="00B71F37"/>
    <w:rsid w:val="00B83321"/>
    <w:rsid w:val="00BB790C"/>
    <w:rsid w:val="00BC04E0"/>
    <w:rsid w:val="00BD2623"/>
    <w:rsid w:val="00BD4584"/>
    <w:rsid w:val="00C046C2"/>
    <w:rsid w:val="00C14E0A"/>
    <w:rsid w:val="00C215E8"/>
    <w:rsid w:val="00C45645"/>
    <w:rsid w:val="00C75901"/>
    <w:rsid w:val="00C830D2"/>
    <w:rsid w:val="00CB0359"/>
    <w:rsid w:val="00CD63C8"/>
    <w:rsid w:val="00CE2A15"/>
    <w:rsid w:val="00CE32CF"/>
    <w:rsid w:val="00D429BB"/>
    <w:rsid w:val="00D57161"/>
    <w:rsid w:val="00D94F99"/>
    <w:rsid w:val="00EA11B2"/>
    <w:rsid w:val="00EE2E02"/>
    <w:rsid w:val="00EE64BA"/>
    <w:rsid w:val="00F21BC6"/>
    <w:rsid w:val="00F503CD"/>
    <w:rsid w:val="00F5075C"/>
    <w:rsid w:val="00F948BB"/>
    <w:rsid w:val="00FA1875"/>
    <w:rsid w:val="00FA6AD3"/>
    <w:rsid w:val="00FF553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attachedSchema w:val="urn:schemas-microsoft-com:office:smarttags"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No List" w:locked="1" w:semiHidden="0" w:uiPriority="0" w:unhideWhenUsed="0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B790C"/>
    <w:pPr>
      <w:spacing w:after="200" w:line="276" w:lineRule="auto"/>
    </w:p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1C1A60"/>
    <w:rPr>
      <w:rFonts w:ascii="Times New Roman" w:hAnsi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1384</TotalTime>
  <Pages>24</Pages>
  <Words>8246</Words>
  <Characters>-32766</Characters>
  <Application>Microsoft Office Outlook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user4</dc:creator>
  <cp:keywords/>
  <dc:description/>
  <cp:lastModifiedBy>user</cp:lastModifiedBy>
  <cp:revision>22</cp:revision>
  <dcterms:created xsi:type="dcterms:W3CDTF">2018-01-05T11:56:00Z</dcterms:created>
  <dcterms:modified xsi:type="dcterms:W3CDTF">2018-08-09T17:11:00Z</dcterms:modified>
</cp:coreProperties>
</file>